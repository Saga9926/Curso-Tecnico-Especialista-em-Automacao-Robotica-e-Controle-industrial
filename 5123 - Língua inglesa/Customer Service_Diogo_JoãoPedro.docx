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7CFCE4" w14:textId="66F1685F" w:rsidR="00570CE4" w:rsidRPr="00CE6C82" w:rsidRDefault="075E0EA5" w:rsidP="002D238A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 w:rsidRPr="00CE6C82">
        <w:rPr>
          <w:rFonts w:ascii="Arial" w:hAnsi="Arial" w:cs="Arial"/>
          <w:b/>
          <w:bCs/>
          <w:sz w:val="36"/>
          <w:szCs w:val="36"/>
        </w:rPr>
        <w:t>Customer</w:t>
      </w:r>
      <w:proofErr w:type="spellEnd"/>
      <w:r w:rsidRPr="00CE6C82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CE6C82">
        <w:rPr>
          <w:rFonts w:ascii="Arial" w:hAnsi="Arial" w:cs="Arial"/>
          <w:b/>
          <w:bCs/>
          <w:sz w:val="36"/>
          <w:szCs w:val="36"/>
        </w:rPr>
        <w:t>Service</w:t>
      </w:r>
      <w:proofErr w:type="spellEnd"/>
    </w:p>
    <w:p w14:paraId="088BD079" w14:textId="77777777" w:rsidR="008B6417" w:rsidRPr="000F253A" w:rsidRDefault="008B6417" w:rsidP="002D238A">
      <w:pPr>
        <w:jc w:val="center"/>
        <w:rPr>
          <w:rFonts w:ascii="Arial" w:hAnsi="Arial" w:cs="Arial"/>
          <w:b/>
          <w:bCs/>
        </w:rPr>
      </w:pPr>
    </w:p>
    <w:p w14:paraId="39691652" w14:textId="325E6465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</w:t>
      </w:r>
      <w:r>
        <w:rPr>
          <w:rStyle w:val="normaltextrun"/>
          <w:rFonts w:ascii="Arial" w:hAnsi="Arial" w:cs="Arial"/>
          <w:b/>
          <w:bCs/>
          <w:color w:val="222222"/>
        </w:rPr>
        <w:t>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TechFix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Solutions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good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morning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! </w:t>
      </w:r>
      <w:proofErr w:type="spellStart"/>
      <w:r>
        <w:rPr>
          <w:rStyle w:val="normaltextrun"/>
          <w:rFonts w:ascii="Arial" w:hAnsi="Arial" w:cs="Arial"/>
          <w:color w:val="222222"/>
        </w:rPr>
        <w:t>This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Jake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How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can I </w:t>
      </w:r>
      <w:proofErr w:type="spellStart"/>
      <w:r>
        <w:rPr>
          <w:rStyle w:val="normaltextrun"/>
          <w:rFonts w:ascii="Arial" w:hAnsi="Arial" w:cs="Arial"/>
          <w:color w:val="222222"/>
        </w:rPr>
        <w:t>help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you</w:t>
      </w:r>
      <w:proofErr w:type="spellEnd"/>
      <w:r>
        <w:rPr>
          <w:rStyle w:val="normaltextrun"/>
          <w:rFonts w:ascii="Arial" w:hAnsi="Arial" w:cs="Arial"/>
          <w:color w:val="222222"/>
        </w:rPr>
        <w:t>?</w:t>
      </w:r>
      <w:r>
        <w:rPr>
          <w:rStyle w:val="eop"/>
          <w:rFonts w:ascii="Arial" w:hAnsi="Arial" w:cs="Arial"/>
          <w:color w:val="222222"/>
        </w:rPr>
        <w:t> </w:t>
      </w:r>
    </w:p>
    <w:p w14:paraId="0F8A0F93" w14:textId="4E68FBB8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João Pedro</w:t>
      </w:r>
      <w:r>
        <w:rPr>
          <w:rStyle w:val="normaltextrun"/>
          <w:rFonts w:ascii="Arial" w:hAnsi="Arial" w:cs="Arial"/>
          <w:b/>
          <w:bCs/>
          <w:color w:val="222222"/>
        </w:rPr>
        <w:t>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Hi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Jake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I’m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having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222222"/>
        </w:rPr>
        <w:t>problem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with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my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</w:t>
      </w:r>
      <w:bookmarkStart w:id="0" w:name="_GoBack"/>
      <w:bookmarkEnd w:id="0"/>
      <w:r>
        <w:rPr>
          <w:rStyle w:val="normaltextrun"/>
          <w:rFonts w:ascii="Arial" w:hAnsi="Arial" w:cs="Arial"/>
          <w:color w:val="222222"/>
        </w:rPr>
        <w:t>mputer</w:t>
      </w:r>
      <w:proofErr w:type="spellEnd"/>
      <w:r>
        <w:rPr>
          <w:rStyle w:val="normaltextrun"/>
          <w:rFonts w:ascii="Arial" w:hAnsi="Arial" w:cs="Arial"/>
          <w:color w:val="222222"/>
        </w:rPr>
        <w:t>—</w:t>
      </w:r>
      <w:proofErr w:type="spellStart"/>
      <w:r>
        <w:rPr>
          <w:rStyle w:val="normaltextrun"/>
          <w:rFonts w:ascii="Arial" w:hAnsi="Arial" w:cs="Arial"/>
          <w:color w:val="222222"/>
        </w:rPr>
        <w:t>it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won’t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turn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on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at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all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I </w:t>
      </w:r>
      <w:proofErr w:type="spellStart"/>
      <w:r>
        <w:rPr>
          <w:rStyle w:val="normaltextrun"/>
          <w:rFonts w:ascii="Arial" w:hAnsi="Arial" w:cs="Arial"/>
          <w:color w:val="222222"/>
        </w:rPr>
        <w:t>press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power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button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but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nothing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happens</w:t>
      </w:r>
      <w:proofErr w:type="spellEnd"/>
      <w:r>
        <w:rPr>
          <w:rStyle w:val="normaltextrun"/>
          <w:rFonts w:ascii="Arial" w:hAnsi="Arial" w:cs="Arial"/>
          <w:color w:val="222222"/>
        </w:rPr>
        <w:t>.</w:t>
      </w:r>
      <w:r>
        <w:rPr>
          <w:rStyle w:val="eop"/>
          <w:rFonts w:ascii="Arial" w:hAnsi="Arial" w:cs="Arial"/>
          <w:color w:val="222222"/>
        </w:rPr>
        <w:t> </w:t>
      </w:r>
    </w:p>
    <w:p w14:paraId="3E842E54" w14:textId="3C3E76C0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</w:t>
      </w:r>
      <w:r>
        <w:rPr>
          <w:rStyle w:val="normaltextrun"/>
          <w:rFonts w:ascii="Arial" w:hAnsi="Arial" w:cs="Arial"/>
          <w:b/>
          <w:bCs/>
          <w:color w:val="222222"/>
        </w:rPr>
        <w:t>:</w:t>
      </w:r>
      <w:r>
        <w:rPr>
          <w:rStyle w:val="normaltextrun"/>
          <w:rFonts w:ascii="Arial" w:hAnsi="Arial" w:cs="Arial"/>
          <w:color w:val="222222"/>
        </w:rPr>
        <w:t xml:space="preserve"> I </w:t>
      </w:r>
      <w:proofErr w:type="spellStart"/>
      <w:r>
        <w:rPr>
          <w:rStyle w:val="normaltextrun"/>
          <w:rFonts w:ascii="Arial" w:hAnsi="Arial" w:cs="Arial"/>
          <w:color w:val="222222"/>
        </w:rPr>
        <w:t>see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Did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this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just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start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today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or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have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you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noticed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any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issues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before</w:t>
      </w:r>
      <w:proofErr w:type="spellEnd"/>
      <w:r>
        <w:rPr>
          <w:rStyle w:val="normaltextrun"/>
          <w:rFonts w:ascii="Arial" w:hAnsi="Arial" w:cs="Arial"/>
          <w:color w:val="222222"/>
        </w:rPr>
        <w:t>?</w:t>
      </w:r>
      <w:r>
        <w:rPr>
          <w:rStyle w:val="eop"/>
          <w:rFonts w:ascii="Arial" w:hAnsi="Arial" w:cs="Arial"/>
          <w:color w:val="222222"/>
        </w:rPr>
        <w:t> </w:t>
      </w:r>
    </w:p>
    <w:p w14:paraId="6FF221A2" w14:textId="2F6BDC44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João Pedro: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It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started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today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Yesterday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it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was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working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fine. I </w:t>
      </w:r>
      <w:proofErr w:type="spellStart"/>
      <w:r>
        <w:rPr>
          <w:rStyle w:val="normaltextrun"/>
          <w:rFonts w:ascii="Arial" w:hAnsi="Arial" w:cs="Arial"/>
          <w:color w:val="222222"/>
        </w:rPr>
        <w:t>shut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down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gramStart"/>
      <w:r>
        <w:rPr>
          <w:rStyle w:val="normaltextrun"/>
          <w:rFonts w:ascii="Arial" w:hAnsi="Arial" w:cs="Arial"/>
          <w:color w:val="222222"/>
        </w:rPr>
        <w:t>as usual</w:t>
      </w:r>
      <w:proofErr w:type="gram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and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now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this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morning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it’s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completely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unresponsive</w:t>
      </w:r>
      <w:proofErr w:type="spellEnd"/>
      <w:r>
        <w:rPr>
          <w:rStyle w:val="normaltextrun"/>
          <w:rFonts w:ascii="Arial" w:hAnsi="Arial" w:cs="Arial"/>
          <w:color w:val="222222"/>
        </w:rPr>
        <w:t>.</w:t>
      </w:r>
      <w:r>
        <w:rPr>
          <w:rStyle w:val="eop"/>
          <w:rFonts w:ascii="Arial" w:hAnsi="Arial" w:cs="Arial"/>
          <w:color w:val="222222"/>
        </w:rPr>
        <w:t> </w:t>
      </w:r>
    </w:p>
    <w:p w14:paraId="37012AE1" w14:textId="5CD2A880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Got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How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old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your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computer</w:t>
      </w:r>
      <w:proofErr w:type="spellEnd"/>
      <w:r>
        <w:rPr>
          <w:rStyle w:val="normaltextrun"/>
          <w:rFonts w:ascii="Arial" w:hAnsi="Arial" w:cs="Arial"/>
          <w:color w:val="222222"/>
        </w:rPr>
        <w:t>?</w:t>
      </w:r>
      <w:r>
        <w:rPr>
          <w:rStyle w:val="eop"/>
          <w:rFonts w:ascii="Arial" w:hAnsi="Arial" w:cs="Arial"/>
          <w:color w:val="222222"/>
        </w:rPr>
        <w:t> </w:t>
      </w:r>
    </w:p>
    <w:p w14:paraId="42D6CA49" w14:textId="5BE4C906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João Pedro: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About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three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years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old</w:t>
      </w:r>
      <w:proofErr w:type="spellEnd"/>
      <w:r>
        <w:rPr>
          <w:rStyle w:val="normaltextrun"/>
          <w:rFonts w:ascii="Arial" w:hAnsi="Arial" w:cs="Arial"/>
          <w:color w:val="222222"/>
        </w:rPr>
        <w:t>.</w:t>
      </w:r>
      <w:r>
        <w:rPr>
          <w:rStyle w:val="eop"/>
          <w:rFonts w:ascii="Arial" w:hAnsi="Arial" w:cs="Arial"/>
          <w:color w:val="222222"/>
        </w:rPr>
        <w:t> </w:t>
      </w:r>
    </w:p>
    <w:p w14:paraId="451B3679" w14:textId="78F2AD66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Alright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Let’s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check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222222"/>
        </w:rPr>
        <w:t>few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things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before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considering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222222"/>
        </w:rPr>
        <w:t>repair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First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can </w:t>
      </w:r>
      <w:proofErr w:type="spellStart"/>
      <w:r>
        <w:rPr>
          <w:rStyle w:val="normaltextrun"/>
          <w:rFonts w:ascii="Arial" w:hAnsi="Arial" w:cs="Arial"/>
          <w:color w:val="222222"/>
        </w:rPr>
        <w:t>you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make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sure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power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cable </w:t>
      </w:r>
      <w:proofErr w:type="spellStart"/>
      <w:r>
        <w:rPr>
          <w:rStyle w:val="normaltextrun"/>
          <w:rFonts w:ascii="Arial" w:hAnsi="Arial" w:cs="Arial"/>
          <w:color w:val="222222"/>
        </w:rPr>
        <w:t>is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securely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plugged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into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both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wall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outlet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and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back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of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your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computer</w:t>
      </w:r>
      <w:proofErr w:type="spellEnd"/>
      <w:r>
        <w:rPr>
          <w:rStyle w:val="normaltextrun"/>
          <w:rFonts w:ascii="Arial" w:hAnsi="Arial" w:cs="Arial"/>
          <w:color w:val="222222"/>
        </w:rPr>
        <w:t>?</w:t>
      </w:r>
      <w:r>
        <w:rPr>
          <w:rStyle w:val="eop"/>
          <w:rFonts w:ascii="Arial" w:hAnsi="Arial" w:cs="Arial"/>
          <w:color w:val="222222"/>
        </w:rPr>
        <w:t> </w:t>
      </w:r>
    </w:p>
    <w:p w14:paraId="4005A5A3" w14:textId="030B5A88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João Pedro: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Give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me a </w:t>
      </w:r>
      <w:proofErr w:type="spellStart"/>
      <w:r>
        <w:rPr>
          <w:rStyle w:val="normaltextrun"/>
          <w:rFonts w:ascii="Arial" w:hAnsi="Arial" w:cs="Arial"/>
          <w:color w:val="222222"/>
        </w:rPr>
        <w:t>second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… </w:t>
      </w:r>
      <w:proofErr w:type="spellStart"/>
      <w:r>
        <w:rPr>
          <w:rStyle w:val="normaltextrun"/>
          <w:rFonts w:ascii="Arial" w:hAnsi="Arial" w:cs="Arial"/>
          <w:color w:val="222222"/>
        </w:rPr>
        <w:t>Yes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everything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connected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properly</w:t>
      </w:r>
      <w:proofErr w:type="spellEnd"/>
      <w:r>
        <w:rPr>
          <w:rStyle w:val="normaltextrun"/>
          <w:rFonts w:ascii="Arial" w:hAnsi="Arial" w:cs="Arial"/>
          <w:color w:val="222222"/>
        </w:rPr>
        <w:t>.</w:t>
      </w:r>
      <w:r>
        <w:rPr>
          <w:rStyle w:val="eop"/>
          <w:rFonts w:ascii="Arial" w:hAnsi="Arial" w:cs="Arial"/>
          <w:color w:val="222222"/>
        </w:rPr>
        <w:t> </w:t>
      </w:r>
    </w:p>
    <w:p w14:paraId="33B02459" w14:textId="5B75E423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Okay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Are </w:t>
      </w:r>
      <w:proofErr w:type="spellStart"/>
      <w:r>
        <w:rPr>
          <w:rStyle w:val="normaltextrun"/>
          <w:rFonts w:ascii="Arial" w:hAnsi="Arial" w:cs="Arial"/>
          <w:color w:val="222222"/>
        </w:rPr>
        <w:t>there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any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lights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on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computer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? Do </w:t>
      </w:r>
      <w:proofErr w:type="spellStart"/>
      <w:r>
        <w:rPr>
          <w:rStyle w:val="normaltextrun"/>
          <w:rFonts w:ascii="Arial" w:hAnsi="Arial" w:cs="Arial"/>
          <w:color w:val="222222"/>
        </w:rPr>
        <w:t>you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hear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any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sounds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like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fans </w:t>
      </w:r>
      <w:proofErr w:type="spellStart"/>
      <w:r>
        <w:rPr>
          <w:rStyle w:val="normaltextrun"/>
          <w:rFonts w:ascii="Arial" w:hAnsi="Arial" w:cs="Arial"/>
          <w:color w:val="222222"/>
        </w:rPr>
        <w:t>spinning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or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completely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silent</w:t>
      </w:r>
      <w:proofErr w:type="spellEnd"/>
      <w:r>
        <w:rPr>
          <w:rStyle w:val="normaltextrun"/>
          <w:rFonts w:ascii="Arial" w:hAnsi="Arial" w:cs="Arial"/>
          <w:color w:val="222222"/>
        </w:rPr>
        <w:t>?</w:t>
      </w:r>
      <w:r>
        <w:rPr>
          <w:rStyle w:val="eop"/>
          <w:rFonts w:ascii="Arial" w:hAnsi="Arial" w:cs="Arial"/>
          <w:color w:val="222222"/>
        </w:rPr>
        <w:t> </w:t>
      </w:r>
    </w:p>
    <w:p w14:paraId="076F44C6" w14:textId="495BAB3A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João Pedro:</w:t>
      </w:r>
      <w:r>
        <w:rPr>
          <w:rStyle w:val="normaltextrun"/>
          <w:rFonts w:ascii="Arial" w:hAnsi="Arial" w:cs="Arial"/>
          <w:color w:val="222222"/>
        </w:rPr>
        <w:t xml:space="preserve"> No </w:t>
      </w:r>
      <w:proofErr w:type="spellStart"/>
      <w:r>
        <w:rPr>
          <w:rStyle w:val="normaltextrun"/>
          <w:rFonts w:ascii="Arial" w:hAnsi="Arial" w:cs="Arial"/>
          <w:color w:val="222222"/>
        </w:rPr>
        <w:t>lights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no </w:t>
      </w:r>
      <w:proofErr w:type="spellStart"/>
      <w:r>
        <w:rPr>
          <w:rStyle w:val="normaltextrun"/>
          <w:rFonts w:ascii="Arial" w:hAnsi="Arial" w:cs="Arial"/>
          <w:color w:val="222222"/>
        </w:rPr>
        <w:t>sounds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It’s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completely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dead</w:t>
      </w:r>
      <w:proofErr w:type="spellEnd"/>
      <w:r>
        <w:rPr>
          <w:rStyle w:val="normaltextrun"/>
          <w:rFonts w:ascii="Arial" w:hAnsi="Arial" w:cs="Arial"/>
          <w:color w:val="222222"/>
        </w:rPr>
        <w:t>.</w:t>
      </w:r>
      <w:r>
        <w:rPr>
          <w:rStyle w:val="eop"/>
          <w:rFonts w:ascii="Arial" w:hAnsi="Arial" w:cs="Arial"/>
          <w:color w:val="222222"/>
        </w:rPr>
        <w:t> </w:t>
      </w:r>
    </w:p>
    <w:p w14:paraId="52AE1C9F" w14:textId="179E58F0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Hmm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that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could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indicate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222222"/>
        </w:rPr>
        <w:t>power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supply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issue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Do </w:t>
      </w:r>
      <w:proofErr w:type="spellStart"/>
      <w:r>
        <w:rPr>
          <w:rStyle w:val="normaltextrun"/>
          <w:rFonts w:ascii="Arial" w:hAnsi="Arial" w:cs="Arial"/>
          <w:color w:val="222222"/>
        </w:rPr>
        <w:t>you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have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another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power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outlet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nearby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to </w:t>
      </w:r>
      <w:proofErr w:type="spellStart"/>
      <w:r>
        <w:rPr>
          <w:rStyle w:val="normaltextrun"/>
          <w:rFonts w:ascii="Arial" w:hAnsi="Arial" w:cs="Arial"/>
          <w:color w:val="222222"/>
        </w:rPr>
        <w:t>test</w:t>
      </w:r>
      <w:proofErr w:type="spellEnd"/>
      <w:r>
        <w:rPr>
          <w:rStyle w:val="normaltextrun"/>
          <w:rFonts w:ascii="Arial" w:hAnsi="Arial" w:cs="Arial"/>
          <w:color w:val="222222"/>
        </w:rPr>
        <w:t>?</w:t>
      </w:r>
      <w:r>
        <w:rPr>
          <w:rStyle w:val="eop"/>
          <w:rFonts w:ascii="Arial" w:hAnsi="Arial" w:cs="Arial"/>
          <w:color w:val="222222"/>
        </w:rPr>
        <w:t> </w:t>
      </w:r>
    </w:p>
    <w:p w14:paraId="7C8CDE8B" w14:textId="7E559138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João Pedro: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Yes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let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me </w:t>
      </w:r>
      <w:proofErr w:type="spellStart"/>
      <w:r>
        <w:rPr>
          <w:rStyle w:val="normaltextrun"/>
          <w:rFonts w:ascii="Arial" w:hAnsi="Arial" w:cs="Arial"/>
          <w:color w:val="222222"/>
        </w:rPr>
        <w:t>try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… </w:t>
      </w:r>
      <w:proofErr w:type="gramStart"/>
      <w:r>
        <w:rPr>
          <w:rStyle w:val="normaltextrun"/>
          <w:rFonts w:ascii="Arial" w:hAnsi="Arial" w:cs="Arial"/>
          <w:color w:val="222222"/>
        </w:rPr>
        <w:t xml:space="preserve">No, </w:t>
      </w:r>
      <w:proofErr w:type="spellStart"/>
      <w:r>
        <w:rPr>
          <w:rStyle w:val="normaltextrun"/>
          <w:rFonts w:ascii="Arial" w:hAnsi="Arial" w:cs="Arial"/>
          <w:color w:val="222222"/>
        </w:rPr>
        <w:t>still</w:t>
      </w:r>
      <w:proofErr w:type="spellEnd"/>
      <w:proofErr w:type="gram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nothing</w:t>
      </w:r>
      <w:proofErr w:type="spellEnd"/>
      <w:r>
        <w:rPr>
          <w:rStyle w:val="normaltextrun"/>
          <w:rFonts w:ascii="Arial" w:hAnsi="Arial" w:cs="Arial"/>
          <w:color w:val="222222"/>
        </w:rPr>
        <w:t>.</w:t>
      </w:r>
      <w:r>
        <w:rPr>
          <w:rStyle w:val="eop"/>
          <w:rFonts w:ascii="Arial" w:hAnsi="Arial" w:cs="Arial"/>
          <w:color w:val="222222"/>
        </w:rPr>
        <w:t> </w:t>
      </w:r>
    </w:p>
    <w:p w14:paraId="43427215" w14:textId="520466C7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Alright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One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more </w:t>
      </w:r>
      <w:proofErr w:type="spellStart"/>
      <w:r>
        <w:rPr>
          <w:rStyle w:val="normaltextrun"/>
          <w:rFonts w:ascii="Arial" w:hAnsi="Arial" w:cs="Arial"/>
          <w:color w:val="222222"/>
        </w:rPr>
        <w:t>thing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—do </w:t>
      </w:r>
      <w:proofErr w:type="spellStart"/>
      <w:r>
        <w:rPr>
          <w:rStyle w:val="normaltextrun"/>
          <w:rFonts w:ascii="Arial" w:hAnsi="Arial" w:cs="Arial"/>
          <w:color w:val="222222"/>
        </w:rPr>
        <w:t>you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have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another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power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cable </w:t>
      </w:r>
      <w:proofErr w:type="spellStart"/>
      <w:r>
        <w:rPr>
          <w:rStyle w:val="normaltextrun"/>
          <w:rFonts w:ascii="Arial" w:hAnsi="Arial" w:cs="Arial"/>
          <w:color w:val="222222"/>
        </w:rPr>
        <w:t>you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can </w:t>
      </w:r>
      <w:proofErr w:type="spellStart"/>
      <w:r>
        <w:rPr>
          <w:rStyle w:val="normaltextrun"/>
          <w:rFonts w:ascii="Arial" w:hAnsi="Arial" w:cs="Arial"/>
          <w:color w:val="222222"/>
        </w:rPr>
        <w:t>try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just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to rule out a </w:t>
      </w:r>
      <w:proofErr w:type="spellStart"/>
      <w:r>
        <w:rPr>
          <w:rStyle w:val="normaltextrun"/>
          <w:rFonts w:ascii="Arial" w:hAnsi="Arial" w:cs="Arial"/>
          <w:color w:val="222222"/>
        </w:rPr>
        <w:t>faulty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cable?</w:t>
      </w:r>
      <w:r>
        <w:rPr>
          <w:rStyle w:val="eop"/>
          <w:rFonts w:ascii="Arial" w:hAnsi="Arial" w:cs="Arial"/>
          <w:color w:val="222222"/>
        </w:rPr>
        <w:t> </w:t>
      </w:r>
    </w:p>
    <w:p w14:paraId="671F6592" w14:textId="2C230C5D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João Pedro:</w:t>
      </w:r>
      <w:r>
        <w:rPr>
          <w:rStyle w:val="normaltextrun"/>
          <w:rFonts w:ascii="Arial" w:hAnsi="Arial" w:cs="Arial"/>
          <w:color w:val="222222"/>
        </w:rPr>
        <w:t xml:space="preserve"> No, I </w:t>
      </w:r>
      <w:proofErr w:type="spellStart"/>
      <w:r>
        <w:rPr>
          <w:rStyle w:val="normaltextrun"/>
          <w:rFonts w:ascii="Arial" w:hAnsi="Arial" w:cs="Arial"/>
          <w:color w:val="222222"/>
        </w:rPr>
        <w:t>don’t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have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222222"/>
        </w:rPr>
        <w:t>spare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one</w:t>
      </w:r>
      <w:proofErr w:type="spellEnd"/>
      <w:r>
        <w:rPr>
          <w:rStyle w:val="normaltextrun"/>
          <w:rFonts w:ascii="Arial" w:hAnsi="Arial" w:cs="Arial"/>
          <w:color w:val="222222"/>
        </w:rPr>
        <w:t>.</w:t>
      </w:r>
      <w:r>
        <w:rPr>
          <w:rStyle w:val="eop"/>
          <w:rFonts w:ascii="Arial" w:hAnsi="Arial" w:cs="Arial"/>
          <w:color w:val="222222"/>
        </w:rPr>
        <w:t> </w:t>
      </w:r>
    </w:p>
    <w:p w14:paraId="3A8878FE" w14:textId="10E778FB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Diogo:</w:t>
      </w:r>
      <w:r>
        <w:rPr>
          <w:rStyle w:val="normaltextrun"/>
          <w:rFonts w:ascii="Arial" w:hAnsi="Arial" w:cs="Arial"/>
          <w:color w:val="222222"/>
        </w:rPr>
        <w:t xml:space="preserve"> No </w:t>
      </w:r>
      <w:proofErr w:type="spellStart"/>
      <w:r>
        <w:rPr>
          <w:rStyle w:val="normaltextrun"/>
          <w:rFonts w:ascii="Arial" w:hAnsi="Arial" w:cs="Arial"/>
          <w:color w:val="222222"/>
        </w:rPr>
        <w:t>problem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Based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on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what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you’ve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described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it’s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likely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222222"/>
        </w:rPr>
        <w:t>power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supply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failure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You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might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need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222222"/>
        </w:rPr>
        <w:t>replacement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I’d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recommend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bringing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your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computer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to </w:t>
      </w:r>
      <w:proofErr w:type="spellStart"/>
      <w:r>
        <w:rPr>
          <w:rStyle w:val="normaltextrun"/>
          <w:rFonts w:ascii="Arial" w:hAnsi="Arial" w:cs="Arial"/>
          <w:color w:val="222222"/>
        </w:rPr>
        <w:t>our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store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so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we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can </w:t>
      </w:r>
      <w:proofErr w:type="spellStart"/>
      <w:r>
        <w:rPr>
          <w:rStyle w:val="normaltextrun"/>
          <w:rFonts w:ascii="Arial" w:hAnsi="Arial" w:cs="Arial"/>
          <w:color w:val="222222"/>
        </w:rPr>
        <w:t>run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222222"/>
        </w:rPr>
        <w:t>full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diagnostic</w:t>
      </w:r>
      <w:proofErr w:type="spellEnd"/>
      <w:r>
        <w:rPr>
          <w:rStyle w:val="normaltextrun"/>
          <w:rFonts w:ascii="Arial" w:hAnsi="Arial" w:cs="Arial"/>
          <w:color w:val="222222"/>
        </w:rPr>
        <w:t>.</w:t>
      </w:r>
      <w:r>
        <w:rPr>
          <w:rStyle w:val="eop"/>
          <w:rFonts w:ascii="Arial" w:hAnsi="Arial" w:cs="Arial"/>
          <w:color w:val="222222"/>
        </w:rPr>
        <w:t> </w:t>
      </w:r>
    </w:p>
    <w:p w14:paraId="209671C8" w14:textId="64FD0C00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João Pedro: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Alright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that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sounds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like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222222"/>
        </w:rPr>
        <w:t>plan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Can I </w:t>
      </w:r>
      <w:proofErr w:type="spellStart"/>
      <w:r>
        <w:rPr>
          <w:rStyle w:val="normaltextrun"/>
          <w:rFonts w:ascii="Arial" w:hAnsi="Arial" w:cs="Arial"/>
          <w:color w:val="222222"/>
        </w:rPr>
        <w:t>bring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it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in </w:t>
      </w:r>
      <w:proofErr w:type="spellStart"/>
      <w:r>
        <w:rPr>
          <w:rStyle w:val="normaltextrun"/>
          <w:rFonts w:ascii="Arial" w:hAnsi="Arial" w:cs="Arial"/>
          <w:color w:val="222222"/>
        </w:rPr>
        <w:t>today</w:t>
      </w:r>
      <w:proofErr w:type="spellEnd"/>
      <w:r>
        <w:rPr>
          <w:rStyle w:val="normaltextrun"/>
          <w:rFonts w:ascii="Arial" w:hAnsi="Arial" w:cs="Arial"/>
          <w:color w:val="222222"/>
        </w:rPr>
        <w:t>?</w:t>
      </w:r>
      <w:r>
        <w:rPr>
          <w:rStyle w:val="eop"/>
          <w:rFonts w:ascii="Arial" w:hAnsi="Arial" w:cs="Arial"/>
          <w:color w:val="222222"/>
        </w:rPr>
        <w:t> </w:t>
      </w:r>
    </w:p>
    <w:p w14:paraId="4697C066" w14:textId="24ED5537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Absolutely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! </w:t>
      </w:r>
      <w:proofErr w:type="spellStart"/>
      <w:r>
        <w:rPr>
          <w:rStyle w:val="normaltextrun"/>
          <w:rFonts w:ascii="Arial" w:hAnsi="Arial" w:cs="Arial"/>
          <w:color w:val="222222"/>
        </w:rPr>
        <w:t>We’re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open </w:t>
      </w:r>
      <w:proofErr w:type="spellStart"/>
      <w:r>
        <w:rPr>
          <w:rStyle w:val="normaltextrun"/>
          <w:rFonts w:ascii="Arial" w:hAnsi="Arial" w:cs="Arial"/>
          <w:color w:val="222222"/>
        </w:rPr>
        <w:t>until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6 PM. </w:t>
      </w:r>
      <w:proofErr w:type="spellStart"/>
      <w:r>
        <w:rPr>
          <w:rStyle w:val="normaltextrun"/>
          <w:rFonts w:ascii="Arial" w:hAnsi="Arial" w:cs="Arial"/>
          <w:color w:val="222222"/>
        </w:rPr>
        <w:t>Just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bring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your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computer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222222"/>
        </w:rPr>
        <w:t>and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we’ll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take a look.</w:t>
      </w:r>
      <w:r>
        <w:rPr>
          <w:rStyle w:val="eop"/>
          <w:rFonts w:ascii="Arial" w:hAnsi="Arial" w:cs="Arial"/>
          <w:color w:val="222222"/>
        </w:rPr>
        <w:t> </w:t>
      </w:r>
    </w:p>
    <w:p w14:paraId="46BCF27B" w14:textId="68BA9DB7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João Pedro:</w:t>
      </w:r>
      <w:r>
        <w:rPr>
          <w:rStyle w:val="normaltextrun"/>
          <w:rFonts w:ascii="Arial" w:hAnsi="Arial" w:cs="Arial"/>
          <w:color w:val="222222"/>
        </w:rPr>
        <w:t xml:space="preserve"> Great, </w:t>
      </w:r>
      <w:proofErr w:type="spellStart"/>
      <w:r>
        <w:rPr>
          <w:rStyle w:val="normaltextrun"/>
          <w:rFonts w:ascii="Arial" w:hAnsi="Arial" w:cs="Arial"/>
          <w:color w:val="222222"/>
        </w:rPr>
        <w:t>I’ll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be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there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soon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222222"/>
        </w:rPr>
        <w:t>Thanks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for </w:t>
      </w:r>
      <w:proofErr w:type="spellStart"/>
      <w:r>
        <w:rPr>
          <w:rStyle w:val="normaltextrun"/>
          <w:rFonts w:ascii="Arial" w:hAnsi="Arial" w:cs="Arial"/>
          <w:color w:val="222222"/>
        </w:rPr>
        <w:t>your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help</w:t>
      </w:r>
      <w:proofErr w:type="spellEnd"/>
      <w:r>
        <w:rPr>
          <w:rStyle w:val="normaltextrun"/>
          <w:rFonts w:ascii="Arial" w:hAnsi="Arial" w:cs="Arial"/>
          <w:color w:val="222222"/>
        </w:rPr>
        <w:t>!</w:t>
      </w:r>
      <w:r>
        <w:rPr>
          <w:rStyle w:val="eop"/>
          <w:rFonts w:ascii="Arial" w:hAnsi="Arial" w:cs="Arial"/>
          <w:color w:val="222222"/>
        </w:rPr>
        <w:t> </w:t>
      </w:r>
    </w:p>
    <w:p w14:paraId="59AF21F6" w14:textId="32F11221" w:rsidR="00CE6C82" w:rsidRDefault="00CE6C82" w:rsidP="00CE6C8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222222"/>
        </w:rPr>
        <w:t>Diogo:</w:t>
      </w:r>
      <w:r>
        <w:rPr>
          <w:rStyle w:val="normaltextrun"/>
          <w:rFonts w:ascii="Arial" w:hAnsi="Arial" w:cs="Arial"/>
          <w:color w:val="222222"/>
        </w:rPr>
        <w:t> </w:t>
      </w:r>
      <w:proofErr w:type="spellStart"/>
      <w:r>
        <w:rPr>
          <w:rStyle w:val="normaltextrun"/>
          <w:rFonts w:ascii="Arial" w:hAnsi="Arial" w:cs="Arial"/>
          <w:color w:val="222222"/>
        </w:rPr>
        <w:t>You’re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very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welcome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! </w:t>
      </w:r>
      <w:proofErr w:type="spellStart"/>
      <w:r>
        <w:rPr>
          <w:rStyle w:val="normaltextrun"/>
          <w:rFonts w:ascii="Arial" w:hAnsi="Arial" w:cs="Arial"/>
          <w:color w:val="222222"/>
        </w:rPr>
        <w:t>See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you</w:t>
      </w:r>
      <w:proofErr w:type="spellEnd"/>
      <w:r>
        <w:rPr>
          <w:rStyle w:val="normaltextrun"/>
          <w:rFonts w:ascii="Arial" w:hAnsi="Arial" w:cs="Arial"/>
          <w:color w:val="222222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222222"/>
        </w:rPr>
        <w:t>soon</w:t>
      </w:r>
      <w:proofErr w:type="spellEnd"/>
      <w:r>
        <w:rPr>
          <w:rStyle w:val="normaltextrun"/>
          <w:rFonts w:ascii="Arial" w:hAnsi="Arial" w:cs="Arial"/>
          <w:color w:val="222222"/>
        </w:rPr>
        <w:t>.</w:t>
      </w:r>
      <w:r>
        <w:rPr>
          <w:rStyle w:val="eop"/>
          <w:rFonts w:ascii="Arial" w:hAnsi="Arial" w:cs="Arial"/>
          <w:color w:val="222222"/>
        </w:rPr>
        <w:t> </w:t>
      </w:r>
    </w:p>
    <w:p w14:paraId="2EB6CCEF" w14:textId="77777777" w:rsidR="00CE6C82" w:rsidRDefault="00CE6C82" w:rsidP="00CE6C8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sectPr w:rsidR="00CE6C82" w:rsidSect="0023076A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134" w:right="851" w:bottom="1134" w:left="1418" w:header="567" w:footer="794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558E7" w14:textId="77777777" w:rsidR="006B322A" w:rsidRDefault="006B322A">
      <w:r>
        <w:separator/>
      </w:r>
    </w:p>
  </w:endnote>
  <w:endnote w:type="continuationSeparator" w:id="0">
    <w:p w14:paraId="245A037F" w14:textId="77777777" w:rsidR="006B322A" w:rsidRDefault="006B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duitITC TT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ca Raton ICG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QTAbbie">
    <w:altName w:val="Calibri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293E9" w14:textId="77777777" w:rsidR="001B7CBC" w:rsidRPr="002A6B31" w:rsidRDefault="00E901F1" w:rsidP="002A6B31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567CBD1" wp14:editId="7A02CEE3">
          <wp:simplePos x="0" y="0"/>
          <wp:positionH relativeFrom="column">
            <wp:posOffset>1099185</wp:posOffset>
          </wp:positionH>
          <wp:positionV relativeFrom="paragraph">
            <wp:posOffset>100330</wp:posOffset>
          </wp:positionV>
          <wp:extent cx="3809365" cy="409575"/>
          <wp:effectExtent l="0" t="0" r="0" b="0"/>
          <wp:wrapTight wrapText="bothSides">
            <wp:wrapPolygon edited="0">
              <wp:start x="0" y="0"/>
              <wp:lineTo x="0" y="21098"/>
              <wp:lineTo x="21496" y="21098"/>
              <wp:lineTo x="21496" y="0"/>
              <wp:lineTo x="0" y="0"/>
            </wp:wrapPolygon>
          </wp:wrapTight>
          <wp:docPr id="925473553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0936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A8DFC" w14:textId="77777777" w:rsidR="001B7CBC" w:rsidRDefault="001B7CBC">
    <w:pPr>
      <w:pStyle w:val="Rodap"/>
      <w:pBdr>
        <w:top w:val="threeDEngrave" w:sz="18" w:space="1" w:color="auto"/>
      </w:pBdr>
    </w:pPr>
  </w:p>
  <w:p w14:paraId="3A25CA40" w14:textId="77777777" w:rsidR="001B7CBC" w:rsidRDefault="001B7CB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01B238" w14:textId="77777777" w:rsidR="006B322A" w:rsidRDefault="006B322A">
      <w:r>
        <w:separator/>
      </w:r>
    </w:p>
  </w:footnote>
  <w:footnote w:type="continuationSeparator" w:id="0">
    <w:p w14:paraId="0F5092A5" w14:textId="77777777" w:rsidR="006B322A" w:rsidRDefault="006B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72"/>
      <w:gridCol w:w="8667"/>
    </w:tblGrid>
    <w:tr w:rsidR="008A7751" w14:paraId="0E102880" w14:textId="77777777" w:rsidTr="008A7751">
      <w:tc>
        <w:tcPr>
          <w:tcW w:w="972" w:type="dxa"/>
          <w:vMerge w:val="restart"/>
          <w:hideMark/>
        </w:tcPr>
        <w:p w14:paraId="4D9D314A" w14:textId="77777777" w:rsidR="008A7751" w:rsidRDefault="00E901F1" w:rsidP="001B0329">
          <w:pPr>
            <w:pStyle w:val="Cabealho"/>
            <w:spacing w:before="40" w:after="40"/>
            <w:jc w:val="center"/>
          </w:pPr>
          <w:r w:rsidRPr="004F27E6">
            <w:rPr>
              <w:noProof/>
            </w:rPr>
            <w:drawing>
              <wp:inline distT="0" distB="0" distL="0" distR="0" wp14:anchorId="49B602AF" wp14:editId="6691E0BE">
                <wp:extent cx="483235" cy="405765"/>
                <wp:effectExtent l="0" t="0" r="0" b="0"/>
                <wp:docPr id="1" name="Imagem 2" descr="logoiefpnovo-co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logoiefpnovo-cor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235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67" w:type="dxa"/>
          <w:vAlign w:val="bottom"/>
          <w:hideMark/>
        </w:tcPr>
        <w:p w14:paraId="2278C451" w14:textId="77777777" w:rsidR="008A7751" w:rsidRDefault="008A7751" w:rsidP="001B0329">
          <w:pPr>
            <w:pStyle w:val="Cabealho"/>
            <w:rPr>
              <w:rFonts w:ascii="ConduitITC TT" w:hAnsi="ConduitITC TT"/>
              <w:b/>
              <w:sz w:val="22"/>
            </w:rPr>
          </w:pPr>
          <w:r>
            <w:rPr>
              <w:rFonts w:ascii="ConduitITC TT" w:hAnsi="ConduitITC TT"/>
              <w:b/>
              <w:sz w:val="22"/>
            </w:rPr>
            <w:t>INSTITUTO DO EMPREGO E FORMAÇÃO PROFISSIONAL, I. P.</w:t>
          </w:r>
        </w:p>
      </w:tc>
    </w:tr>
    <w:tr w:rsidR="008A7751" w14:paraId="7002ECE7" w14:textId="77777777" w:rsidTr="008A7751">
      <w:tc>
        <w:tcPr>
          <w:tcW w:w="972" w:type="dxa"/>
          <w:vMerge/>
        </w:tcPr>
        <w:p w14:paraId="1CEE7E82" w14:textId="77777777" w:rsidR="008A7751" w:rsidRDefault="008A7751" w:rsidP="001B0329">
          <w:pPr>
            <w:pStyle w:val="Cabealho"/>
          </w:pPr>
        </w:p>
      </w:tc>
      <w:tc>
        <w:tcPr>
          <w:tcW w:w="8667" w:type="dxa"/>
          <w:vAlign w:val="bottom"/>
        </w:tcPr>
        <w:p w14:paraId="04780A10" w14:textId="77777777" w:rsidR="008A7751" w:rsidRDefault="008A7751" w:rsidP="001B0329">
          <w:pPr>
            <w:pStyle w:val="Cabealho"/>
            <w:rPr>
              <w:rFonts w:ascii="ConduitITC TT" w:hAnsi="ConduitITC TT"/>
              <w:sz w:val="18"/>
            </w:rPr>
          </w:pPr>
          <w:r>
            <w:rPr>
              <w:rFonts w:ascii="ConduitITC TT" w:hAnsi="ConduitITC TT"/>
              <w:sz w:val="18"/>
            </w:rPr>
            <w:t>DELEGAÇÃO REGIONAL DO NORTE</w:t>
          </w:r>
        </w:p>
        <w:p w14:paraId="0C26AA35" w14:textId="77777777" w:rsidR="008A7751" w:rsidRDefault="008A7751" w:rsidP="001B0329">
          <w:pPr>
            <w:pStyle w:val="Cabealho"/>
            <w:rPr>
              <w:rFonts w:ascii="ConduitITC TT" w:hAnsi="ConduitITC TT"/>
              <w:sz w:val="16"/>
              <w:szCs w:val="16"/>
            </w:rPr>
          </w:pPr>
          <w:r>
            <w:rPr>
              <w:rFonts w:ascii="ConduitITC TT" w:hAnsi="ConduitITC TT"/>
              <w:sz w:val="16"/>
              <w:szCs w:val="16"/>
            </w:rPr>
            <w:t>CENTRO DE EMPREGO E FORMAÇÃO PROFISSIONAL DE BRAGA</w:t>
          </w:r>
        </w:p>
        <w:p w14:paraId="425C750B" w14:textId="77777777" w:rsidR="008A7751" w:rsidRDefault="008A7751" w:rsidP="001B0329">
          <w:pPr>
            <w:pStyle w:val="Cabealho"/>
            <w:rPr>
              <w:rFonts w:ascii="ConduitITC TT" w:hAnsi="ConduitITC TT"/>
              <w:sz w:val="6"/>
              <w:szCs w:val="6"/>
            </w:rPr>
          </w:pPr>
        </w:p>
      </w:tc>
    </w:tr>
  </w:tbl>
  <w:p w14:paraId="3B4745D1" w14:textId="77777777" w:rsidR="001B0329" w:rsidRPr="001B0329" w:rsidRDefault="001B0329" w:rsidP="001B0329">
    <w:pPr>
      <w:pStyle w:val="Cabealho"/>
      <w:rPr>
        <w:sz w:val="8"/>
        <w:szCs w:val="8"/>
      </w:rPr>
    </w:pPr>
  </w:p>
  <w:p w14:paraId="384E2BFB" w14:textId="77777777" w:rsidR="002A6B31" w:rsidRPr="00180685" w:rsidRDefault="002A6B31" w:rsidP="002A6B31">
    <w:pPr>
      <w:pStyle w:val="Cabealho"/>
      <w:jc w:val="center"/>
      <w:rPr>
        <w:rStyle w:val="Forte"/>
        <w:rFonts w:ascii="Arial Black" w:hAnsi="Arial Black"/>
        <w:color w:val="BFBFBF"/>
        <w:sz w:val="28"/>
        <w:szCs w:val="28"/>
      </w:rPr>
    </w:pPr>
    <w:r w:rsidRPr="002A6B31">
      <w:rPr>
        <w:rStyle w:val="Forte"/>
        <w:rFonts w:ascii="Arial Black" w:hAnsi="Arial Black"/>
        <w:color w:val="BFBFBF"/>
        <w:sz w:val="28"/>
        <w:szCs w:val="28"/>
      </w:rPr>
      <w:t>Aprendizagem+ _Técnico Especialista em Automação, Robótica e Controlo Industrial</w:t>
    </w:r>
    <w:r w:rsidRPr="002A6B31">
      <w:rPr>
        <w:rStyle w:val="Forte"/>
        <w:rFonts w:ascii="Arial Black" w:hAnsi="Arial Black"/>
        <w:color w:val="BFBFBF"/>
        <w:sz w:val="28"/>
        <w:szCs w:val="28"/>
      </w:rPr>
      <w:cr/>
    </w:r>
  </w:p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51"/>
      <w:gridCol w:w="4819"/>
      <w:gridCol w:w="1134"/>
      <w:gridCol w:w="2835"/>
    </w:tblGrid>
    <w:tr w:rsidR="002A6B31" w14:paraId="2A279B7E" w14:textId="77777777" w:rsidTr="5B46D48B">
      <w:tc>
        <w:tcPr>
          <w:tcW w:w="851" w:type="dxa"/>
          <w:vAlign w:val="center"/>
        </w:tcPr>
        <w:p w14:paraId="29FA19D8" w14:textId="77777777" w:rsidR="002A6B31" w:rsidRDefault="002A6B31" w:rsidP="002A6B31">
          <w:pPr>
            <w:pStyle w:val="Cabealho"/>
            <w:spacing w:before="100" w:after="2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Domínio:</w:t>
          </w:r>
        </w:p>
      </w:tc>
      <w:tc>
        <w:tcPr>
          <w:tcW w:w="4819" w:type="dxa"/>
        </w:tcPr>
        <w:p w14:paraId="7ABE4F41" w14:textId="0F81C4B8" w:rsidR="002A6B31" w:rsidRPr="00276D49" w:rsidRDefault="002A6B31" w:rsidP="002A6B31">
          <w:pPr>
            <w:pStyle w:val="Cabealho"/>
            <w:spacing w:before="100" w:after="20"/>
            <w:rPr>
              <w:rFonts w:ascii="Arial" w:hAnsi="Arial" w:cs="Arial"/>
              <w:sz w:val="16"/>
            </w:rPr>
          </w:pPr>
          <w:r w:rsidRPr="00276D49">
            <w:rPr>
              <w:rFonts w:ascii="Arial Black" w:hAnsi="Arial Black" w:cs="Arial Black"/>
              <w:color w:val="000000"/>
              <w:sz w:val="18"/>
              <w:szCs w:val="18"/>
            </w:rPr>
            <w:t>5123- Língua inglesa no contexto profissional</w:t>
          </w:r>
        </w:p>
      </w:tc>
      <w:tc>
        <w:tcPr>
          <w:tcW w:w="1134" w:type="dxa"/>
          <w:vAlign w:val="center"/>
        </w:tcPr>
        <w:p w14:paraId="71F35E02" w14:textId="77777777" w:rsidR="002A6B31" w:rsidRDefault="002A6B31" w:rsidP="002A6B31">
          <w:pPr>
            <w:pStyle w:val="Cabealho"/>
            <w:spacing w:before="100" w:after="2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Formador:</w:t>
          </w:r>
        </w:p>
      </w:tc>
      <w:tc>
        <w:tcPr>
          <w:tcW w:w="2835" w:type="dxa"/>
        </w:tcPr>
        <w:p w14:paraId="206A5410" w14:textId="77777777" w:rsidR="002A6B31" w:rsidRDefault="002A6B31" w:rsidP="002A6B31">
          <w:pPr>
            <w:pStyle w:val="Cabealho"/>
            <w:spacing w:before="100" w:after="2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CRISTINA CUNHA</w:t>
          </w:r>
        </w:p>
      </w:tc>
    </w:tr>
    <w:tr w:rsidR="002A6B31" w14:paraId="6440A4C2" w14:textId="77777777" w:rsidTr="5B46D48B">
      <w:tc>
        <w:tcPr>
          <w:tcW w:w="851" w:type="dxa"/>
          <w:vAlign w:val="center"/>
        </w:tcPr>
        <w:p w14:paraId="4C84F4A8" w14:textId="77777777" w:rsidR="002A6B31" w:rsidRDefault="002A6B31" w:rsidP="002A6B31">
          <w:pPr>
            <w:pStyle w:val="Cabealho"/>
            <w:spacing w:before="100" w:after="2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Nome:</w:t>
          </w:r>
        </w:p>
      </w:tc>
      <w:tc>
        <w:tcPr>
          <w:tcW w:w="4819" w:type="dxa"/>
        </w:tcPr>
        <w:p w14:paraId="23AAC09A" w14:textId="4818FBFC" w:rsidR="002A6B31" w:rsidRPr="00727B3D" w:rsidRDefault="00CE6C82" w:rsidP="002A6B31">
          <w:pPr>
            <w:pStyle w:val="Cabealho"/>
            <w:spacing w:before="100" w:after="20"/>
            <w:rPr>
              <w:rFonts w:ascii="Arial Black" w:hAnsi="Arial Black" w:cs="Arial Black"/>
              <w:color w:val="000000"/>
              <w:sz w:val="18"/>
              <w:szCs w:val="18"/>
            </w:rPr>
          </w:pPr>
          <w:r>
            <w:rPr>
              <w:rFonts w:ascii="Arial Black" w:hAnsi="Arial Black" w:cs="Arial Black"/>
              <w:color w:val="000000" w:themeColor="text1"/>
              <w:sz w:val="18"/>
              <w:szCs w:val="18"/>
            </w:rPr>
            <w:t>João Pedro / Diogo</w:t>
          </w:r>
        </w:p>
      </w:tc>
      <w:tc>
        <w:tcPr>
          <w:tcW w:w="1134" w:type="dxa"/>
          <w:vAlign w:val="center"/>
        </w:tcPr>
        <w:p w14:paraId="68AB992D" w14:textId="4FD5D95D" w:rsidR="002A6B31" w:rsidRDefault="5B46D48B" w:rsidP="5B46D48B">
          <w:pPr>
            <w:pStyle w:val="Cabealho"/>
            <w:spacing w:before="100" w:after="20"/>
            <w:rPr>
              <w:rFonts w:ascii="Arial" w:hAnsi="Arial" w:cs="Arial"/>
              <w:sz w:val="16"/>
              <w:szCs w:val="16"/>
            </w:rPr>
          </w:pPr>
          <w:r w:rsidRPr="5B46D48B">
            <w:rPr>
              <w:rFonts w:ascii="Arial" w:hAnsi="Arial" w:cs="Arial"/>
              <w:sz w:val="16"/>
              <w:szCs w:val="16"/>
            </w:rPr>
            <w:t xml:space="preserve">Data: </w:t>
          </w:r>
        </w:p>
      </w:tc>
      <w:tc>
        <w:tcPr>
          <w:tcW w:w="2835" w:type="dxa"/>
        </w:tcPr>
        <w:p w14:paraId="1A204D42" w14:textId="4281CD57" w:rsidR="002A6B31" w:rsidRDefault="00CE6C82" w:rsidP="002A6B31">
          <w:pPr>
            <w:pStyle w:val="Cabealho"/>
            <w:spacing w:before="100" w:after="2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31/01/25</w:t>
          </w:r>
        </w:p>
      </w:tc>
    </w:tr>
  </w:tbl>
  <w:p w14:paraId="1EFD80C4" w14:textId="77777777" w:rsidR="00261368" w:rsidRPr="00180685" w:rsidRDefault="00261368" w:rsidP="002A6B31">
    <w:pPr>
      <w:pStyle w:val="Cabealho"/>
      <w:jc w:val="center"/>
      <w:rPr>
        <w:rStyle w:val="Forte"/>
        <w:rFonts w:ascii="Arial Black" w:hAnsi="Arial Black"/>
        <w:color w:val="BFBFBF"/>
        <w:sz w:val="28"/>
        <w:szCs w:val="28"/>
      </w:rPr>
    </w:pPr>
  </w:p>
  <w:p w14:paraId="7E41B451" w14:textId="77777777" w:rsidR="00261368" w:rsidRPr="00261368" w:rsidRDefault="00261368" w:rsidP="00261368">
    <w:pPr>
      <w:pStyle w:val="Cabealho"/>
      <w:jc w:val="center"/>
      <w:rPr>
        <w:sz w:val="12"/>
      </w:rPr>
    </w:pPr>
  </w:p>
  <w:p w14:paraId="39AF94D1" w14:textId="77777777" w:rsidR="00DB6470" w:rsidRPr="00DB6470" w:rsidRDefault="00DB6470">
    <w:pPr>
      <w:pStyle w:val="Cabealh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8" w:type="dxa"/>
      <w:tblBorders>
        <w:bottom w:val="single" w:sz="1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96"/>
      <w:gridCol w:w="8743"/>
    </w:tblGrid>
    <w:tr w:rsidR="001B7CBC" w14:paraId="15797510" w14:textId="77777777">
      <w:tc>
        <w:tcPr>
          <w:tcW w:w="896" w:type="dxa"/>
          <w:tcBorders>
            <w:bottom w:val="nil"/>
          </w:tcBorders>
        </w:tcPr>
        <w:p w14:paraId="46B43149" w14:textId="77777777" w:rsidR="001B7CBC" w:rsidRDefault="00E901F1">
          <w:pPr>
            <w:pStyle w:val="Cabealho"/>
            <w:spacing w:before="40" w:after="40"/>
          </w:pPr>
          <w:r w:rsidRPr="004F27E6">
            <w:rPr>
              <w:noProof/>
            </w:rPr>
            <w:drawing>
              <wp:inline distT="0" distB="0" distL="0" distR="0" wp14:anchorId="58C7E2FC" wp14:editId="075BB571">
                <wp:extent cx="514350" cy="380365"/>
                <wp:effectExtent l="0" t="0" r="0" b="0"/>
                <wp:docPr id="2" name="Imagem 1" descr="iefp Pre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iefp Pret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43" w:type="dxa"/>
          <w:tcBorders>
            <w:bottom w:val="nil"/>
          </w:tcBorders>
          <w:vAlign w:val="bottom"/>
        </w:tcPr>
        <w:p w14:paraId="09D397F6" w14:textId="77777777" w:rsidR="001B7CBC" w:rsidRDefault="001B7CBC">
          <w:pPr>
            <w:pStyle w:val="Cabealho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INSTITUTO DO EMPREGO E FORMAÇÃO PROFISSIONAL</w:t>
          </w:r>
        </w:p>
      </w:tc>
    </w:tr>
    <w:tr w:rsidR="001B7CBC" w14:paraId="367F9FC3" w14:textId="77777777">
      <w:tc>
        <w:tcPr>
          <w:tcW w:w="896" w:type="dxa"/>
          <w:tcBorders>
            <w:bottom w:val="nil"/>
          </w:tcBorders>
        </w:tcPr>
        <w:p w14:paraId="6F8C9F3B" w14:textId="77777777" w:rsidR="001B7CBC" w:rsidRDefault="001B7CBC">
          <w:pPr>
            <w:pStyle w:val="Cabealho"/>
          </w:pPr>
        </w:p>
      </w:tc>
      <w:tc>
        <w:tcPr>
          <w:tcW w:w="8743" w:type="dxa"/>
          <w:tcBorders>
            <w:bottom w:val="nil"/>
          </w:tcBorders>
          <w:vAlign w:val="bottom"/>
        </w:tcPr>
        <w:p w14:paraId="00C59206" w14:textId="77777777" w:rsidR="001B7CBC" w:rsidRDefault="001B7CBC">
          <w:pPr>
            <w:pStyle w:val="Cabealho"/>
            <w:rPr>
              <w:rFonts w:ascii="Arial" w:hAnsi="Arial"/>
              <w:bCs/>
            </w:rPr>
          </w:pPr>
          <w:r>
            <w:rPr>
              <w:rFonts w:ascii="Arial" w:hAnsi="Arial"/>
              <w:bCs/>
            </w:rPr>
            <w:t>CENTRO DE FORMAÇÃO PROFISSIONAL DE BRAGA</w:t>
          </w:r>
        </w:p>
      </w:tc>
    </w:tr>
  </w:tbl>
  <w:p w14:paraId="5920BC6E" w14:textId="77777777" w:rsidR="001B7CBC" w:rsidRDefault="001B7CBC">
    <w:pPr>
      <w:pStyle w:val="Cabealho"/>
    </w:pPr>
  </w:p>
  <w:p w14:paraId="57E99CEE" w14:textId="77777777" w:rsidR="001B7CBC" w:rsidRDefault="001B7CBC">
    <w:pPr>
      <w:pStyle w:val="Cabealho"/>
      <w:rPr>
        <w:sz w:val="12"/>
      </w:rPr>
    </w:pPr>
  </w:p>
  <w:tbl>
    <w:tblPr>
      <w:tblW w:w="0" w:type="auto"/>
      <w:tblBorders>
        <w:top w:val="threeDEngrave" w:sz="18" w:space="0" w:color="auto"/>
        <w:left w:val="threeDEngrave" w:sz="18" w:space="0" w:color="auto"/>
        <w:bottom w:val="threeDEmboss" w:sz="18" w:space="0" w:color="auto"/>
        <w:right w:val="threeDEmboss" w:sz="18" w:space="0" w:color="auto"/>
      </w:tblBorders>
      <w:shd w:val="clear" w:color="auto" w:fill="CCCCCC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09"/>
    </w:tblGrid>
    <w:tr w:rsidR="001B7CBC" w14:paraId="11CB0CF1" w14:textId="77777777">
      <w:tc>
        <w:tcPr>
          <w:tcW w:w="9709" w:type="dxa"/>
          <w:shd w:val="clear" w:color="auto" w:fill="CCCCCC"/>
        </w:tcPr>
        <w:p w14:paraId="38362F8D" w14:textId="77777777" w:rsidR="001B7CBC" w:rsidRPr="00261368" w:rsidRDefault="001B7CBC">
          <w:pPr>
            <w:pStyle w:val="Cabealho"/>
            <w:spacing w:before="120" w:after="120"/>
            <w:jc w:val="center"/>
            <w:rPr>
              <w:rFonts w:ascii="Boca Raton ICG" w:hAnsi="Boca Raton ICG"/>
              <w:b/>
              <w:bCs/>
              <w:color w:val="000000"/>
              <w:sz w:val="28"/>
            </w:rPr>
          </w:pPr>
          <w:r w:rsidRPr="00261368">
            <w:rPr>
              <w:rFonts w:ascii="Boca Raton ICG" w:hAnsi="Boca Raton ICG"/>
              <w:b/>
              <w:bCs/>
              <w:color w:val="000000"/>
              <w:sz w:val="28"/>
            </w:rPr>
            <w:t xml:space="preserve">CURSO DE                                            – UC  </w:t>
          </w:r>
        </w:p>
      </w:tc>
    </w:tr>
  </w:tbl>
  <w:p w14:paraId="35BC2F6D" w14:textId="77777777" w:rsidR="001B7CBC" w:rsidRDefault="001B7CBC">
    <w:pPr>
      <w:pStyle w:val="Cabealho"/>
      <w:rPr>
        <w:sz w:val="12"/>
      </w:rPr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79"/>
      <w:gridCol w:w="493"/>
      <w:gridCol w:w="1066"/>
      <w:gridCol w:w="3402"/>
      <w:gridCol w:w="709"/>
      <w:gridCol w:w="425"/>
      <w:gridCol w:w="851"/>
      <w:gridCol w:w="709"/>
      <w:gridCol w:w="1275"/>
    </w:tblGrid>
    <w:tr w:rsidR="001B7CBC" w14:paraId="58BAA585" w14:textId="77777777">
      <w:tc>
        <w:tcPr>
          <w:tcW w:w="779" w:type="dxa"/>
          <w:vAlign w:val="center"/>
        </w:tcPr>
        <w:p w14:paraId="0F743314" w14:textId="77777777" w:rsidR="001B7CBC" w:rsidRDefault="001B7CBC">
          <w:pPr>
            <w:pStyle w:val="Cabealho"/>
            <w:spacing w:before="80" w:after="20"/>
            <w:rPr>
              <w:rFonts w:ascii="QTAbbie" w:hAnsi="QTAbbie"/>
            </w:rPr>
          </w:pPr>
          <w:r>
            <w:rPr>
              <w:rFonts w:ascii="QTAbbie" w:hAnsi="QTAbbie"/>
            </w:rPr>
            <w:t>Turma:</w:t>
          </w:r>
        </w:p>
      </w:tc>
      <w:tc>
        <w:tcPr>
          <w:tcW w:w="493" w:type="dxa"/>
        </w:tcPr>
        <w:p w14:paraId="77D84EDE" w14:textId="77777777" w:rsidR="001B7CBC" w:rsidRDefault="001B7CBC">
          <w:pPr>
            <w:pStyle w:val="Cabealho"/>
            <w:spacing w:before="80" w:after="20"/>
            <w:jc w:val="center"/>
            <w:rPr>
              <w:rFonts w:ascii="Arial" w:hAnsi="Arial"/>
              <w:sz w:val="24"/>
            </w:rPr>
          </w:pPr>
        </w:p>
      </w:tc>
      <w:tc>
        <w:tcPr>
          <w:tcW w:w="1066" w:type="dxa"/>
          <w:vAlign w:val="center"/>
        </w:tcPr>
        <w:p w14:paraId="40569B3A" w14:textId="77777777" w:rsidR="001B7CBC" w:rsidRDefault="001B7CBC">
          <w:pPr>
            <w:pStyle w:val="Cabealho"/>
            <w:spacing w:before="80" w:after="20"/>
            <w:rPr>
              <w:rFonts w:ascii="QTAbbie" w:hAnsi="QTAbbie"/>
            </w:rPr>
          </w:pPr>
          <w:r>
            <w:rPr>
              <w:rFonts w:ascii="QTAbbie" w:hAnsi="QTAbbie"/>
            </w:rPr>
            <w:t>Domínio:</w:t>
          </w:r>
        </w:p>
      </w:tc>
      <w:tc>
        <w:tcPr>
          <w:tcW w:w="3402" w:type="dxa"/>
          <w:vAlign w:val="center"/>
        </w:tcPr>
        <w:p w14:paraId="558DCE38" w14:textId="77777777" w:rsidR="001B7CBC" w:rsidRDefault="001B7CBC">
          <w:pPr>
            <w:pStyle w:val="Cabealho"/>
            <w:spacing w:before="80" w:after="20"/>
            <w:rPr>
              <w:rFonts w:ascii="Arial" w:hAnsi="Arial"/>
              <w:b/>
            </w:rPr>
          </w:pPr>
        </w:p>
      </w:tc>
      <w:tc>
        <w:tcPr>
          <w:tcW w:w="1134" w:type="dxa"/>
          <w:gridSpan w:val="2"/>
          <w:vAlign w:val="center"/>
        </w:tcPr>
        <w:p w14:paraId="3C2D257E" w14:textId="77777777" w:rsidR="001B7CBC" w:rsidRDefault="001B7CBC">
          <w:pPr>
            <w:pStyle w:val="Cabealho"/>
            <w:spacing w:before="80" w:after="20"/>
            <w:rPr>
              <w:rFonts w:ascii="QTAbbie" w:hAnsi="QTAbbie"/>
            </w:rPr>
          </w:pPr>
          <w:r>
            <w:rPr>
              <w:rFonts w:ascii="QTAbbie" w:hAnsi="QTAbbie"/>
            </w:rPr>
            <w:t>Formador:</w:t>
          </w:r>
        </w:p>
      </w:tc>
      <w:tc>
        <w:tcPr>
          <w:tcW w:w="2835" w:type="dxa"/>
          <w:gridSpan w:val="3"/>
        </w:tcPr>
        <w:p w14:paraId="2B0422E0" w14:textId="77777777" w:rsidR="001B7CBC" w:rsidRDefault="001B7CBC">
          <w:pPr>
            <w:pStyle w:val="Cabealho"/>
            <w:spacing w:before="80" w:after="20"/>
            <w:rPr>
              <w:rFonts w:ascii="Arial" w:hAnsi="Arial"/>
              <w:sz w:val="24"/>
            </w:rPr>
          </w:pPr>
        </w:p>
      </w:tc>
    </w:tr>
    <w:tr w:rsidR="001B7CBC" w14:paraId="27B79972" w14:textId="77777777">
      <w:trPr>
        <w:trHeight w:val="70"/>
      </w:trPr>
      <w:tc>
        <w:tcPr>
          <w:tcW w:w="779" w:type="dxa"/>
          <w:vAlign w:val="center"/>
        </w:tcPr>
        <w:p w14:paraId="0B6CB75C" w14:textId="77777777" w:rsidR="001B7CBC" w:rsidRDefault="001B7CBC">
          <w:pPr>
            <w:pStyle w:val="Cabealho"/>
            <w:spacing w:before="80" w:after="20"/>
            <w:jc w:val="both"/>
            <w:rPr>
              <w:rFonts w:ascii="QTAbbie" w:hAnsi="QTAbbie"/>
            </w:rPr>
          </w:pPr>
          <w:r>
            <w:rPr>
              <w:rFonts w:ascii="QTAbbie" w:hAnsi="QTAbbie"/>
            </w:rPr>
            <w:t>Tema:</w:t>
          </w:r>
        </w:p>
      </w:tc>
      <w:tc>
        <w:tcPr>
          <w:tcW w:w="4961" w:type="dxa"/>
          <w:gridSpan w:val="3"/>
        </w:tcPr>
        <w:p w14:paraId="64C3084E" w14:textId="77777777" w:rsidR="001B7CBC" w:rsidRDefault="001B7CBC">
          <w:pPr>
            <w:pStyle w:val="Cabealho"/>
            <w:spacing w:before="80" w:after="20"/>
            <w:rPr>
              <w:rFonts w:ascii="Arial" w:hAnsi="Arial"/>
              <w:sz w:val="24"/>
            </w:rPr>
          </w:pPr>
        </w:p>
      </w:tc>
      <w:tc>
        <w:tcPr>
          <w:tcW w:w="709" w:type="dxa"/>
          <w:vAlign w:val="center"/>
        </w:tcPr>
        <w:p w14:paraId="292287E8" w14:textId="77777777" w:rsidR="001B7CBC" w:rsidRDefault="001B7CBC">
          <w:pPr>
            <w:pStyle w:val="Cabealho"/>
            <w:spacing w:before="80" w:after="20"/>
            <w:jc w:val="both"/>
            <w:rPr>
              <w:rFonts w:ascii="QTAbbie" w:hAnsi="QTAbbie"/>
            </w:rPr>
          </w:pPr>
          <w:r>
            <w:rPr>
              <w:rFonts w:ascii="QTAbbie" w:hAnsi="QTAbbie"/>
            </w:rPr>
            <w:t>Data:</w:t>
          </w:r>
        </w:p>
      </w:tc>
      <w:tc>
        <w:tcPr>
          <w:tcW w:w="1276" w:type="dxa"/>
          <w:gridSpan w:val="2"/>
        </w:tcPr>
        <w:p w14:paraId="2CC49484" w14:textId="77777777" w:rsidR="001B7CBC" w:rsidRDefault="001B7CBC">
          <w:pPr>
            <w:pStyle w:val="Cabealho"/>
            <w:spacing w:before="80" w:after="20"/>
            <w:jc w:val="both"/>
            <w:rPr>
              <w:rFonts w:ascii="Arial" w:hAnsi="Arial"/>
              <w:sz w:val="24"/>
            </w:rPr>
          </w:pPr>
        </w:p>
      </w:tc>
      <w:tc>
        <w:tcPr>
          <w:tcW w:w="709" w:type="dxa"/>
          <w:vAlign w:val="center"/>
        </w:tcPr>
        <w:p w14:paraId="0C825F80" w14:textId="77777777" w:rsidR="001B7CBC" w:rsidRDefault="001B7CBC">
          <w:pPr>
            <w:pStyle w:val="Cabealho"/>
            <w:spacing w:before="80" w:after="20"/>
            <w:jc w:val="both"/>
            <w:rPr>
              <w:rFonts w:ascii="QTAbbie" w:hAnsi="QTAbbie"/>
            </w:rPr>
          </w:pPr>
          <w:r>
            <w:rPr>
              <w:rFonts w:ascii="QTAbbie" w:hAnsi="QTAbbie"/>
            </w:rPr>
            <w:t>Pág.:</w:t>
          </w:r>
        </w:p>
      </w:tc>
      <w:tc>
        <w:tcPr>
          <w:tcW w:w="1275" w:type="dxa"/>
          <w:vAlign w:val="bottom"/>
        </w:tcPr>
        <w:p w14:paraId="00967949" w14:textId="77777777" w:rsidR="001B7CBC" w:rsidRDefault="001B7CBC">
          <w:pPr>
            <w:pStyle w:val="Cabealho"/>
            <w:spacing w:before="80" w:after="20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/</w:t>
          </w:r>
        </w:p>
      </w:tc>
    </w:tr>
  </w:tbl>
  <w:p w14:paraId="49867F89" w14:textId="77777777" w:rsidR="001B7CBC" w:rsidRDefault="001B7CB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A7FF8"/>
    <w:multiLevelType w:val="singleLevel"/>
    <w:tmpl w:val="E31C6CC0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32"/>
      </w:rPr>
    </w:lvl>
  </w:abstractNum>
  <w:abstractNum w:abstractNumId="1" w15:restartNumberingAfterBreak="0">
    <w:nsid w:val="05F11F98"/>
    <w:multiLevelType w:val="singleLevel"/>
    <w:tmpl w:val="08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1043E8"/>
    <w:multiLevelType w:val="singleLevel"/>
    <w:tmpl w:val="A38A9130"/>
    <w:lvl w:ilvl="0">
      <w:start w:val="1"/>
      <w:numFmt w:val="lowerLetter"/>
      <w:lvlText w:val="%1)"/>
      <w:lvlJc w:val="left"/>
      <w:pPr>
        <w:tabs>
          <w:tab w:val="num" w:pos="660"/>
        </w:tabs>
        <w:ind w:left="660" w:hanging="360"/>
      </w:pPr>
      <w:rPr>
        <w:rFonts w:hint="default"/>
        <w:b w:val="0"/>
      </w:rPr>
    </w:lvl>
  </w:abstractNum>
  <w:abstractNum w:abstractNumId="3" w15:restartNumberingAfterBreak="0">
    <w:nsid w:val="07336102"/>
    <w:multiLevelType w:val="singleLevel"/>
    <w:tmpl w:val="6C72EA8E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</w:rPr>
    </w:lvl>
  </w:abstractNum>
  <w:abstractNum w:abstractNumId="4" w15:restartNumberingAfterBreak="0">
    <w:nsid w:val="1CC431BD"/>
    <w:multiLevelType w:val="singleLevel"/>
    <w:tmpl w:val="F37EE5F2"/>
    <w:lvl w:ilvl="0">
      <w:start w:val="1"/>
      <w:numFmt w:val="bullet"/>
      <w:lvlText w:val="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5" w15:restartNumberingAfterBreak="0">
    <w:nsid w:val="1CE1119E"/>
    <w:multiLevelType w:val="singleLevel"/>
    <w:tmpl w:val="93EC408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</w:abstractNum>
  <w:abstractNum w:abstractNumId="6" w15:restartNumberingAfterBreak="0">
    <w:nsid w:val="1DE05747"/>
    <w:multiLevelType w:val="singleLevel"/>
    <w:tmpl w:val="8E303D8A"/>
    <w:lvl w:ilvl="0">
      <w:start w:val="1"/>
      <w:numFmt w:val="bullet"/>
      <w:lvlText w:val="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7" w15:restartNumberingAfterBreak="0">
    <w:nsid w:val="22EF52C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1800" w:hanging="360"/>
      </w:pPr>
      <w:rPr>
        <w:rFonts w:ascii="Symbol" w:hAnsi="Symbol" w:hint="default"/>
        <w:sz w:val="22"/>
      </w:rPr>
    </w:lvl>
  </w:abstractNum>
  <w:abstractNum w:abstractNumId="8" w15:restartNumberingAfterBreak="0">
    <w:nsid w:val="24A62492"/>
    <w:multiLevelType w:val="hybridMultilevel"/>
    <w:tmpl w:val="4872C5A4"/>
    <w:lvl w:ilvl="0" w:tplc="3404EA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B41AED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A413FD8"/>
    <w:multiLevelType w:val="singleLevel"/>
    <w:tmpl w:val="A3BAA278"/>
    <w:lvl w:ilvl="0">
      <w:start w:val="1"/>
      <w:numFmt w:val="bullet"/>
      <w:lvlText w:val="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11" w15:restartNumberingAfterBreak="0">
    <w:nsid w:val="2E8D146B"/>
    <w:multiLevelType w:val="singleLevel"/>
    <w:tmpl w:val="23306CF4"/>
    <w:lvl w:ilvl="0">
      <w:start w:val="1"/>
      <w:numFmt w:val="bullet"/>
      <w:lvlText w:val="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12" w15:restartNumberingAfterBreak="0">
    <w:nsid w:val="2FE92D64"/>
    <w:multiLevelType w:val="singleLevel"/>
    <w:tmpl w:val="E31C6CC0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32"/>
      </w:rPr>
    </w:lvl>
  </w:abstractNum>
  <w:abstractNum w:abstractNumId="13" w15:restartNumberingAfterBreak="0">
    <w:nsid w:val="323C72DB"/>
    <w:multiLevelType w:val="singleLevel"/>
    <w:tmpl w:val="E31C6CC0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32"/>
      </w:rPr>
    </w:lvl>
  </w:abstractNum>
  <w:abstractNum w:abstractNumId="14" w15:restartNumberingAfterBreak="0">
    <w:nsid w:val="3806008B"/>
    <w:multiLevelType w:val="multilevel"/>
    <w:tmpl w:val="E33AB2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8060306"/>
    <w:multiLevelType w:val="singleLevel"/>
    <w:tmpl w:val="C15A4138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16" w15:restartNumberingAfterBreak="0">
    <w:nsid w:val="38B660AE"/>
    <w:multiLevelType w:val="singleLevel"/>
    <w:tmpl w:val="7966CBBC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17" w15:restartNumberingAfterBreak="0">
    <w:nsid w:val="39123895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CF5345E"/>
    <w:multiLevelType w:val="singleLevel"/>
    <w:tmpl w:val="5DF849A4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abstractNum w:abstractNumId="19" w15:restartNumberingAfterBreak="0">
    <w:nsid w:val="3FCF28FE"/>
    <w:multiLevelType w:val="singleLevel"/>
    <w:tmpl w:val="278C7BD0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abstractNum w:abstractNumId="20" w15:restartNumberingAfterBreak="0">
    <w:nsid w:val="419A04FA"/>
    <w:multiLevelType w:val="singleLevel"/>
    <w:tmpl w:val="0DFE0EA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444834C8"/>
    <w:multiLevelType w:val="singleLevel"/>
    <w:tmpl w:val="C1125D4C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22" w15:restartNumberingAfterBreak="0">
    <w:nsid w:val="448B56E3"/>
    <w:multiLevelType w:val="singleLevel"/>
    <w:tmpl w:val="98B6F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</w:abstractNum>
  <w:abstractNum w:abstractNumId="23" w15:restartNumberingAfterBreak="0">
    <w:nsid w:val="49B444E5"/>
    <w:multiLevelType w:val="singleLevel"/>
    <w:tmpl w:val="EBF477C0"/>
    <w:lvl w:ilvl="0">
      <w:start w:val="1"/>
      <w:numFmt w:val="bullet"/>
      <w:lvlText w:val="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24" w15:restartNumberingAfterBreak="0">
    <w:nsid w:val="4B6C2EA8"/>
    <w:multiLevelType w:val="singleLevel"/>
    <w:tmpl w:val="0B0AFB7E"/>
    <w:lvl w:ilvl="0">
      <w:start w:val="1"/>
      <w:numFmt w:val="bullet"/>
      <w:lvlText w:val="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25" w15:restartNumberingAfterBreak="0">
    <w:nsid w:val="4C38520F"/>
    <w:multiLevelType w:val="singleLevel"/>
    <w:tmpl w:val="45486EE4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26" w15:restartNumberingAfterBreak="0">
    <w:nsid w:val="4D822A71"/>
    <w:multiLevelType w:val="singleLevel"/>
    <w:tmpl w:val="08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4E560757"/>
    <w:multiLevelType w:val="singleLevel"/>
    <w:tmpl w:val="6D642A8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</w:abstractNum>
  <w:abstractNum w:abstractNumId="28" w15:restartNumberingAfterBreak="0">
    <w:nsid w:val="4F5075FB"/>
    <w:multiLevelType w:val="singleLevel"/>
    <w:tmpl w:val="08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547D780F"/>
    <w:multiLevelType w:val="singleLevel"/>
    <w:tmpl w:val="222A1436"/>
    <w:lvl w:ilvl="0">
      <w:start w:val="1"/>
      <w:numFmt w:val="bullet"/>
      <w:lvlText w:val=""/>
      <w:lvlJc w:val="left"/>
      <w:pPr>
        <w:tabs>
          <w:tab w:val="num" w:pos="587"/>
        </w:tabs>
        <w:ind w:left="360" w:hanging="133"/>
      </w:pPr>
      <w:rPr>
        <w:rFonts w:ascii="Wingdings" w:hAnsi="Wingdings" w:hint="default"/>
        <w:sz w:val="28"/>
      </w:rPr>
    </w:lvl>
  </w:abstractNum>
  <w:abstractNum w:abstractNumId="30" w15:restartNumberingAfterBreak="0">
    <w:nsid w:val="55EB65B3"/>
    <w:multiLevelType w:val="singleLevel"/>
    <w:tmpl w:val="D55E0F1A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abstractNum w:abstractNumId="31" w15:restartNumberingAfterBreak="0">
    <w:nsid w:val="5EBF1868"/>
    <w:multiLevelType w:val="singleLevel"/>
    <w:tmpl w:val="BF942564"/>
    <w:lvl w:ilvl="0">
      <w:start w:val="1"/>
      <w:numFmt w:val="bullet"/>
      <w:lvlText w:val=""/>
      <w:lvlJc w:val="left"/>
      <w:pPr>
        <w:tabs>
          <w:tab w:val="num" w:pos="473"/>
        </w:tabs>
        <w:ind w:left="360" w:hanging="247"/>
      </w:pPr>
      <w:rPr>
        <w:rFonts w:ascii="Wingdings" w:hAnsi="Wingdings" w:hint="default"/>
        <w:sz w:val="28"/>
      </w:rPr>
    </w:lvl>
  </w:abstractNum>
  <w:abstractNum w:abstractNumId="32" w15:restartNumberingAfterBreak="0">
    <w:nsid w:val="620D5F0B"/>
    <w:multiLevelType w:val="singleLevel"/>
    <w:tmpl w:val="6C72EA8E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</w:rPr>
    </w:lvl>
  </w:abstractNum>
  <w:abstractNum w:abstractNumId="33" w15:restartNumberingAfterBreak="0">
    <w:nsid w:val="662C6819"/>
    <w:multiLevelType w:val="singleLevel"/>
    <w:tmpl w:val="08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4" w15:restartNumberingAfterBreak="0">
    <w:nsid w:val="6AB15C3A"/>
    <w:multiLevelType w:val="singleLevel"/>
    <w:tmpl w:val="4DF403AA"/>
    <w:lvl w:ilvl="0">
      <w:start w:val="1"/>
      <w:numFmt w:val="bullet"/>
      <w:lvlText w:val=""/>
      <w:lvlJc w:val="left"/>
      <w:pPr>
        <w:tabs>
          <w:tab w:val="num" w:pos="757"/>
        </w:tabs>
        <w:ind w:left="360" w:firstLine="37"/>
      </w:pPr>
      <w:rPr>
        <w:rFonts w:ascii="Wingdings" w:hAnsi="Wingdings" w:hint="default"/>
        <w:sz w:val="28"/>
      </w:rPr>
    </w:lvl>
  </w:abstractNum>
  <w:abstractNum w:abstractNumId="35" w15:restartNumberingAfterBreak="0">
    <w:nsid w:val="6BE219DA"/>
    <w:multiLevelType w:val="singleLevel"/>
    <w:tmpl w:val="6C72EA8E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</w:rPr>
    </w:lvl>
  </w:abstractNum>
  <w:abstractNum w:abstractNumId="36" w15:restartNumberingAfterBreak="0">
    <w:nsid w:val="6CF000B1"/>
    <w:multiLevelType w:val="singleLevel"/>
    <w:tmpl w:val="79BCC680"/>
    <w:lvl w:ilvl="0">
      <w:start w:val="1"/>
      <w:numFmt w:val="bullet"/>
      <w:lvlText w:val=""/>
      <w:lvlJc w:val="left"/>
      <w:pPr>
        <w:tabs>
          <w:tab w:val="num" w:pos="927"/>
        </w:tabs>
        <w:ind w:left="360" w:firstLine="207"/>
      </w:pPr>
      <w:rPr>
        <w:rFonts w:ascii="Wingdings" w:hAnsi="Wingdings" w:hint="default"/>
        <w:sz w:val="28"/>
      </w:rPr>
    </w:lvl>
  </w:abstractNum>
  <w:abstractNum w:abstractNumId="37" w15:restartNumberingAfterBreak="0">
    <w:nsid w:val="76266D63"/>
    <w:multiLevelType w:val="singleLevel"/>
    <w:tmpl w:val="EF5A139E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abstractNum w:abstractNumId="38" w15:restartNumberingAfterBreak="0">
    <w:nsid w:val="79980F2C"/>
    <w:multiLevelType w:val="singleLevel"/>
    <w:tmpl w:val="5CC0CC4C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39" w15:restartNumberingAfterBreak="0">
    <w:nsid w:val="799F106A"/>
    <w:multiLevelType w:val="singleLevel"/>
    <w:tmpl w:val="00A4CE74"/>
    <w:lvl w:ilvl="0">
      <w:start w:val="1"/>
      <w:numFmt w:val="lowerLetter"/>
      <w:lvlText w:val="%1)"/>
      <w:lvlJc w:val="left"/>
      <w:pPr>
        <w:tabs>
          <w:tab w:val="num" w:pos="644"/>
        </w:tabs>
        <w:ind w:left="454" w:hanging="170"/>
      </w:pPr>
      <w:rPr>
        <w:b w:val="0"/>
        <w:i w:val="0"/>
      </w:rPr>
    </w:lvl>
  </w:abstractNum>
  <w:num w:numId="1">
    <w:abstractNumId w:val="20"/>
  </w:num>
  <w:num w:numId="2">
    <w:abstractNumId w:val="7"/>
  </w:num>
  <w:num w:numId="3">
    <w:abstractNumId w:val="9"/>
  </w:num>
  <w:num w:numId="4">
    <w:abstractNumId w:val="30"/>
  </w:num>
  <w:num w:numId="5">
    <w:abstractNumId w:val="17"/>
  </w:num>
  <w:num w:numId="6">
    <w:abstractNumId w:val="37"/>
  </w:num>
  <w:num w:numId="7">
    <w:abstractNumId w:val="18"/>
  </w:num>
  <w:num w:numId="8">
    <w:abstractNumId w:val="38"/>
  </w:num>
  <w:num w:numId="9">
    <w:abstractNumId w:val="3"/>
  </w:num>
  <w:num w:numId="10">
    <w:abstractNumId w:val="32"/>
  </w:num>
  <w:num w:numId="11">
    <w:abstractNumId w:val="35"/>
  </w:num>
  <w:num w:numId="12">
    <w:abstractNumId w:val="12"/>
  </w:num>
  <w:num w:numId="13">
    <w:abstractNumId w:val="0"/>
  </w:num>
  <w:num w:numId="14">
    <w:abstractNumId w:val="13"/>
  </w:num>
  <w:num w:numId="15">
    <w:abstractNumId w:val="22"/>
  </w:num>
  <w:num w:numId="16">
    <w:abstractNumId w:val="19"/>
  </w:num>
  <w:num w:numId="17">
    <w:abstractNumId w:val="27"/>
  </w:num>
  <w:num w:numId="18">
    <w:abstractNumId w:val="39"/>
  </w:num>
  <w:num w:numId="19">
    <w:abstractNumId w:val="5"/>
  </w:num>
  <w:num w:numId="20">
    <w:abstractNumId w:val="1"/>
  </w:num>
  <w:num w:numId="21">
    <w:abstractNumId w:val="28"/>
  </w:num>
  <w:num w:numId="22">
    <w:abstractNumId w:val="33"/>
  </w:num>
  <w:num w:numId="23">
    <w:abstractNumId w:val="26"/>
  </w:num>
  <w:num w:numId="24">
    <w:abstractNumId w:val="2"/>
  </w:num>
  <w:num w:numId="25">
    <w:abstractNumId w:val="31"/>
  </w:num>
  <w:num w:numId="26">
    <w:abstractNumId w:val="29"/>
  </w:num>
  <w:num w:numId="27">
    <w:abstractNumId w:val="34"/>
  </w:num>
  <w:num w:numId="28">
    <w:abstractNumId w:val="21"/>
  </w:num>
  <w:num w:numId="29">
    <w:abstractNumId w:val="11"/>
  </w:num>
  <w:num w:numId="30">
    <w:abstractNumId w:val="4"/>
  </w:num>
  <w:num w:numId="31">
    <w:abstractNumId w:val="15"/>
  </w:num>
  <w:num w:numId="32">
    <w:abstractNumId w:val="25"/>
  </w:num>
  <w:num w:numId="33">
    <w:abstractNumId w:val="10"/>
  </w:num>
  <w:num w:numId="34">
    <w:abstractNumId w:val="23"/>
  </w:num>
  <w:num w:numId="35">
    <w:abstractNumId w:val="16"/>
  </w:num>
  <w:num w:numId="36">
    <w:abstractNumId w:val="36"/>
  </w:num>
  <w:num w:numId="37">
    <w:abstractNumId w:val="6"/>
  </w:num>
  <w:num w:numId="38">
    <w:abstractNumId w:val="24"/>
  </w:num>
  <w:num w:numId="39">
    <w:abstractNumId w:val="14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DB"/>
    <w:rsid w:val="00004ECC"/>
    <w:rsid w:val="000060E2"/>
    <w:rsid w:val="00025B67"/>
    <w:rsid w:val="00033BAB"/>
    <w:rsid w:val="00042E15"/>
    <w:rsid w:val="00043332"/>
    <w:rsid w:val="000755D4"/>
    <w:rsid w:val="000A5A6C"/>
    <w:rsid w:val="000D4C54"/>
    <w:rsid w:val="000E6E31"/>
    <w:rsid w:val="000F253A"/>
    <w:rsid w:val="00106A33"/>
    <w:rsid w:val="001241C6"/>
    <w:rsid w:val="001548F0"/>
    <w:rsid w:val="00162A2F"/>
    <w:rsid w:val="00166DA9"/>
    <w:rsid w:val="0017411C"/>
    <w:rsid w:val="00180685"/>
    <w:rsid w:val="00196AAC"/>
    <w:rsid w:val="001A2365"/>
    <w:rsid w:val="001B0329"/>
    <w:rsid w:val="001B7CBC"/>
    <w:rsid w:val="001D49AE"/>
    <w:rsid w:val="001D5C19"/>
    <w:rsid w:val="001E3A37"/>
    <w:rsid w:val="00213A5B"/>
    <w:rsid w:val="0023076A"/>
    <w:rsid w:val="00235714"/>
    <w:rsid w:val="00235B26"/>
    <w:rsid w:val="002421A7"/>
    <w:rsid w:val="00261368"/>
    <w:rsid w:val="002935FB"/>
    <w:rsid w:val="002A6B31"/>
    <w:rsid w:val="002D238A"/>
    <w:rsid w:val="002E0D3D"/>
    <w:rsid w:val="002E5471"/>
    <w:rsid w:val="0034659C"/>
    <w:rsid w:val="00365B48"/>
    <w:rsid w:val="003A3D67"/>
    <w:rsid w:val="003B6115"/>
    <w:rsid w:val="003D33A3"/>
    <w:rsid w:val="003F6842"/>
    <w:rsid w:val="003F7AAF"/>
    <w:rsid w:val="00471B60"/>
    <w:rsid w:val="00474910"/>
    <w:rsid w:val="0049438B"/>
    <w:rsid w:val="004976BC"/>
    <w:rsid w:val="004A10F5"/>
    <w:rsid w:val="004A3D3D"/>
    <w:rsid w:val="004E02DD"/>
    <w:rsid w:val="004E39B7"/>
    <w:rsid w:val="004E67A8"/>
    <w:rsid w:val="004F6348"/>
    <w:rsid w:val="00512D84"/>
    <w:rsid w:val="0051769D"/>
    <w:rsid w:val="00530695"/>
    <w:rsid w:val="00551D9F"/>
    <w:rsid w:val="0057045A"/>
    <w:rsid w:val="00570CE4"/>
    <w:rsid w:val="00571172"/>
    <w:rsid w:val="005712C2"/>
    <w:rsid w:val="005739FA"/>
    <w:rsid w:val="005802C9"/>
    <w:rsid w:val="005A01CA"/>
    <w:rsid w:val="005A395F"/>
    <w:rsid w:val="005A5A19"/>
    <w:rsid w:val="005F7FA1"/>
    <w:rsid w:val="0061251D"/>
    <w:rsid w:val="0062368A"/>
    <w:rsid w:val="00625A6D"/>
    <w:rsid w:val="006276F0"/>
    <w:rsid w:val="00632DEE"/>
    <w:rsid w:val="00650E79"/>
    <w:rsid w:val="0066227D"/>
    <w:rsid w:val="006627B1"/>
    <w:rsid w:val="00683224"/>
    <w:rsid w:val="006847E0"/>
    <w:rsid w:val="006B1A3D"/>
    <w:rsid w:val="006B322A"/>
    <w:rsid w:val="006F2446"/>
    <w:rsid w:val="006F3ECC"/>
    <w:rsid w:val="0072073F"/>
    <w:rsid w:val="00727B3D"/>
    <w:rsid w:val="00735CD6"/>
    <w:rsid w:val="00750DB4"/>
    <w:rsid w:val="007513D1"/>
    <w:rsid w:val="00752055"/>
    <w:rsid w:val="00763794"/>
    <w:rsid w:val="007660CB"/>
    <w:rsid w:val="00772439"/>
    <w:rsid w:val="00782F25"/>
    <w:rsid w:val="007A14B7"/>
    <w:rsid w:val="007A6524"/>
    <w:rsid w:val="008031D9"/>
    <w:rsid w:val="00825BE9"/>
    <w:rsid w:val="00842EC3"/>
    <w:rsid w:val="0084768D"/>
    <w:rsid w:val="0087014C"/>
    <w:rsid w:val="008A7751"/>
    <w:rsid w:val="008B6417"/>
    <w:rsid w:val="008C0823"/>
    <w:rsid w:val="00915E10"/>
    <w:rsid w:val="009332FD"/>
    <w:rsid w:val="0094090F"/>
    <w:rsid w:val="0095138A"/>
    <w:rsid w:val="009558DB"/>
    <w:rsid w:val="009841A1"/>
    <w:rsid w:val="00990E92"/>
    <w:rsid w:val="009B3138"/>
    <w:rsid w:val="009C4320"/>
    <w:rsid w:val="009D6571"/>
    <w:rsid w:val="009F136F"/>
    <w:rsid w:val="00A373A4"/>
    <w:rsid w:val="00A42970"/>
    <w:rsid w:val="00A55716"/>
    <w:rsid w:val="00A70BCE"/>
    <w:rsid w:val="00A80E03"/>
    <w:rsid w:val="00AE1834"/>
    <w:rsid w:val="00AF5A91"/>
    <w:rsid w:val="00B0636A"/>
    <w:rsid w:val="00B0747C"/>
    <w:rsid w:val="00B353E2"/>
    <w:rsid w:val="00B4776D"/>
    <w:rsid w:val="00B47E46"/>
    <w:rsid w:val="00B50B45"/>
    <w:rsid w:val="00B52528"/>
    <w:rsid w:val="00B57974"/>
    <w:rsid w:val="00B637EF"/>
    <w:rsid w:val="00B9078B"/>
    <w:rsid w:val="00B96AE2"/>
    <w:rsid w:val="00BA42E9"/>
    <w:rsid w:val="00BB343E"/>
    <w:rsid w:val="00BB5EF1"/>
    <w:rsid w:val="00BD0169"/>
    <w:rsid w:val="00BD5EFE"/>
    <w:rsid w:val="00C10D1E"/>
    <w:rsid w:val="00C26C75"/>
    <w:rsid w:val="00C33B7A"/>
    <w:rsid w:val="00C35FD6"/>
    <w:rsid w:val="00C46E29"/>
    <w:rsid w:val="00C701E2"/>
    <w:rsid w:val="00C84AF5"/>
    <w:rsid w:val="00C85673"/>
    <w:rsid w:val="00C87966"/>
    <w:rsid w:val="00CA00C6"/>
    <w:rsid w:val="00CB5763"/>
    <w:rsid w:val="00CC7E83"/>
    <w:rsid w:val="00CD5D99"/>
    <w:rsid w:val="00CE5F6F"/>
    <w:rsid w:val="00CE6C82"/>
    <w:rsid w:val="00D020AE"/>
    <w:rsid w:val="00D11819"/>
    <w:rsid w:val="00D15A42"/>
    <w:rsid w:val="00D563F5"/>
    <w:rsid w:val="00D74666"/>
    <w:rsid w:val="00D76DD0"/>
    <w:rsid w:val="00D8621D"/>
    <w:rsid w:val="00D87E1A"/>
    <w:rsid w:val="00D9390D"/>
    <w:rsid w:val="00DB1937"/>
    <w:rsid w:val="00DB6470"/>
    <w:rsid w:val="00DC5317"/>
    <w:rsid w:val="00DD526E"/>
    <w:rsid w:val="00DD613B"/>
    <w:rsid w:val="00DF217F"/>
    <w:rsid w:val="00E105A5"/>
    <w:rsid w:val="00E11DC0"/>
    <w:rsid w:val="00E16E14"/>
    <w:rsid w:val="00E22AD9"/>
    <w:rsid w:val="00E901F1"/>
    <w:rsid w:val="00ED709D"/>
    <w:rsid w:val="00EE1711"/>
    <w:rsid w:val="00EF7C98"/>
    <w:rsid w:val="00F016CF"/>
    <w:rsid w:val="00F605A6"/>
    <w:rsid w:val="00F60B5D"/>
    <w:rsid w:val="00F7568B"/>
    <w:rsid w:val="00F967EC"/>
    <w:rsid w:val="00FC5488"/>
    <w:rsid w:val="00FD2C8E"/>
    <w:rsid w:val="00FE761F"/>
    <w:rsid w:val="03B752E6"/>
    <w:rsid w:val="0418E008"/>
    <w:rsid w:val="05226406"/>
    <w:rsid w:val="075E0EA5"/>
    <w:rsid w:val="0CABD1FE"/>
    <w:rsid w:val="106B4E6C"/>
    <w:rsid w:val="20778073"/>
    <w:rsid w:val="23000368"/>
    <w:rsid w:val="25642D63"/>
    <w:rsid w:val="2EBBADFD"/>
    <w:rsid w:val="36C57BF3"/>
    <w:rsid w:val="3BB07C23"/>
    <w:rsid w:val="3CA684DF"/>
    <w:rsid w:val="3CD1E4B1"/>
    <w:rsid w:val="3E31250C"/>
    <w:rsid w:val="41379764"/>
    <w:rsid w:val="42FF293D"/>
    <w:rsid w:val="44935503"/>
    <w:rsid w:val="48092CB8"/>
    <w:rsid w:val="4C8E262C"/>
    <w:rsid w:val="4D299790"/>
    <w:rsid w:val="4FE51E67"/>
    <w:rsid w:val="5B46D48B"/>
    <w:rsid w:val="5C450B76"/>
    <w:rsid w:val="5E423EAA"/>
    <w:rsid w:val="615DC97F"/>
    <w:rsid w:val="68CF90BA"/>
    <w:rsid w:val="72DB9E02"/>
    <w:rsid w:val="750BBC1F"/>
    <w:rsid w:val="75FF63AD"/>
    <w:rsid w:val="78711D98"/>
    <w:rsid w:val="7A00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7160344"/>
  <w15:docId w15:val="{D6E7A441-289A-F54D-95FB-686FCBFC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90E9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990E92"/>
    <w:pPr>
      <w:keepNext/>
      <w:outlineLvl w:val="0"/>
    </w:pPr>
    <w:rPr>
      <w:rFonts w:ascii="Arial" w:hAnsi="Arial"/>
      <w:b/>
      <w:sz w:val="32"/>
    </w:rPr>
  </w:style>
  <w:style w:type="paragraph" w:customStyle="1" w:styleId="Ttulo21">
    <w:name w:val="Título 21"/>
    <w:basedOn w:val="Normal"/>
    <w:next w:val="Normal"/>
    <w:qFormat/>
    <w:rsid w:val="00990E92"/>
    <w:pPr>
      <w:keepNext/>
      <w:outlineLvl w:val="1"/>
    </w:pPr>
    <w:rPr>
      <w:rFonts w:ascii="Arial" w:hAnsi="Arial"/>
      <w:sz w:val="24"/>
    </w:rPr>
  </w:style>
  <w:style w:type="paragraph" w:customStyle="1" w:styleId="Ttulo41">
    <w:name w:val="Título 41"/>
    <w:basedOn w:val="Normal"/>
    <w:next w:val="Normal"/>
    <w:qFormat/>
    <w:rsid w:val="00990E92"/>
    <w:pPr>
      <w:keepNext/>
      <w:spacing w:before="60"/>
      <w:ind w:left="57" w:right="57"/>
      <w:jc w:val="center"/>
      <w:outlineLvl w:val="3"/>
    </w:pPr>
    <w:rPr>
      <w:rFonts w:ascii="Arial" w:hAnsi="Arial"/>
      <w:b/>
      <w:color w:val="000000"/>
      <w:sz w:val="24"/>
    </w:rPr>
  </w:style>
  <w:style w:type="paragraph" w:styleId="Cabealho">
    <w:name w:val="header"/>
    <w:basedOn w:val="Normal"/>
    <w:link w:val="CabealhoCarter"/>
    <w:rsid w:val="00990E9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90E92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990E92"/>
  </w:style>
  <w:style w:type="paragraph" w:styleId="Textodebalo">
    <w:name w:val="Balloon Text"/>
    <w:basedOn w:val="Normal"/>
    <w:semiHidden/>
    <w:rsid w:val="00FE761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D0169"/>
    <w:pPr>
      <w:spacing w:before="100" w:beforeAutospacing="1" w:after="100" w:afterAutospacing="1"/>
    </w:pPr>
    <w:rPr>
      <w:sz w:val="24"/>
      <w:szCs w:val="24"/>
    </w:rPr>
  </w:style>
  <w:style w:type="character" w:customStyle="1" w:styleId="CabealhoCarter">
    <w:name w:val="Cabeçalho Caráter"/>
    <w:basedOn w:val="Tipodeletrapredefinidodopargrafo"/>
    <w:link w:val="Cabealho"/>
    <w:locked/>
    <w:rsid w:val="00AF5A91"/>
  </w:style>
  <w:style w:type="character" w:styleId="Forte">
    <w:name w:val="Strong"/>
    <w:qFormat/>
    <w:rsid w:val="00261368"/>
    <w:rPr>
      <w:b/>
      <w:bCs/>
    </w:rPr>
  </w:style>
  <w:style w:type="character" w:customStyle="1" w:styleId="CabealhoCarcter">
    <w:name w:val="Cabeçalho Carácter"/>
    <w:basedOn w:val="Tipodeletrapredefinidodopargrafo"/>
    <w:rsid w:val="002A6B31"/>
  </w:style>
  <w:style w:type="paragraph" w:customStyle="1" w:styleId="paragraph">
    <w:name w:val="paragraph"/>
    <w:basedOn w:val="Normal"/>
    <w:rsid w:val="00CE6C82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Tipodeletrapredefinidodopargrafo"/>
    <w:rsid w:val="00CE6C82"/>
  </w:style>
  <w:style w:type="character" w:customStyle="1" w:styleId="eop">
    <w:name w:val="eop"/>
    <w:basedOn w:val="Tipodeletrapredefinidodopargrafo"/>
    <w:rsid w:val="00CE6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raga\CFPB\Cursos\Turmas%2520em%2520funcionamento\02-Disk%2520Cursos\Disk%2520novos%2520logos-2015\Disk%2520EFA-set2015\Docs.%2520PRA\Modelo%2520a%2520usar%2520nas%2520reflex&#245;es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760C8-E9A8-427D-8577-66CA80B62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Modelo%20a%20usar%20nas%20reflexões</Template>
  <TotalTime>1</TotalTime>
  <Pages>1</Pages>
  <Words>272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FICHA TÉCNICA</vt:lpstr>
    </vt:vector>
  </TitlesOfParts>
  <Company>Hewlett-Packard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FICHA TÉCNICA</dc:title>
  <dc:subject>INFORMÁTICA 9</dc:subject>
  <dc:creator>Administrador</dc:creator>
  <cp:keywords/>
  <cp:lastModifiedBy>JOAO CUPELLI</cp:lastModifiedBy>
  <cp:revision>2</cp:revision>
  <cp:lastPrinted>2005-05-16T10:18:00Z</cp:lastPrinted>
  <dcterms:created xsi:type="dcterms:W3CDTF">2025-01-31T10:23:00Z</dcterms:created>
  <dcterms:modified xsi:type="dcterms:W3CDTF">2025-01-31T10:23:00Z</dcterms:modified>
</cp:coreProperties>
</file>